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E658E6" w14:textId="77777777" w:rsidR="001D28E2" w:rsidRPr="005E527F" w:rsidRDefault="005A5FFF">
      <w:pPr>
        <w:spacing w:after="120"/>
        <w:rPr>
          <w:rFonts w:ascii="Calibri" w:eastAsia="ＭＳ ゴシック" w:hAnsi="Calibri"/>
          <w:color w:val="548DD4"/>
          <w:sz w:val="72"/>
          <w:szCs w:val="72"/>
        </w:rPr>
      </w:pPr>
      <w:proofErr w:type="spellStart"/>
      <w:r>
        <w:rPr>
          <w:rFonts w:ascii="Calibri" w:eastAsia="ＭＳ ゴシック" w:hAnsi="Calibri"/>
          <w:color w:val="548DD4"/>
          <w:sz w:val="72"/>
          <w:szCs w:val="72"/>
        </w:rPr>
        <w:t>MegaMax</w:t>
      </w:r>
      <w:proofErr w:type="spellEnd"/>
    </w:p>
    <w:p w14:paraId="5AD22CA7" w14:textId="77777777" w:rsidR="007E76B1" w:rsidRDefault="005A5FFF">
      <w:pPr>
        <w:spacing w:after="120"/>
        <w:rPr>
          <w:rFonts w:ascii="Calibri" w:hAnsi="Calibri"/>
          <w:noProof/>
          <w:color w:val="548DD4"/>
          <w:sz w:val="40"/>
          <w:szCs w:val="36"/>
        </w:rPr>
      </w:pPr>
      <w:r>
        <w:rPr>
          <w:rFonts w:ascii="Calibri" w:hAnsi="Calibri"/>
          <w:noProof/>
          <w:color w:val="548DD4"/>
          <w:sz w:val="40"/>
          <w:szCs w:val="36"/>
        </w:rPr>
        <w:t>TM352 – EMA</w:t>
      </w:r>
    </w:p>
    <w:p w14:paraId="27ED486C" w14:textId="18401B37" w:rsidR="001D28E2" w:rsidRPr="005E527F" w:rsidRDefault="007E76B1">
      <w:pPr>
        <w:spacing w:after="120"/>
        <w:rPr>
          <w:rFonts w:ascii="Calibri" w:hAnsi="Calibri"/>
          <w:noProof/>
          <w:color w:val="548DD4"/>
          <w:sz w:val="40"/>
          <w:szCs w:val="36"/>
        </w:rPr>
      </w:pPr>
      <w:r>
        <w:rPr>
          <w:rFonts w:ascii="Calibri" w:hAnsi="Calibri"/>
          <w:noProof/>
          <w:color w:val="548DD4"/>
          <w:sz w:val="40"/>
          <w:szCs w:val="36"/>
        </w:rPr>
        <w:t xml:space="preserve">Question </w:t>
      </w:r>
      <w:r w:rsidR="001E02CC">
        <w:rPr>
          <w:rFonts w:ascii="Calibri" w:hAnsi="Calibri"/>
          <w:noProof/>
          <w:color w:val="548DD4"/>
          <w:sz w:val="40"/>
          <w:szCs w:val="36"/>
        </w:rPr>
        <w:t>2</w:t>
      </w:r>
    </w:p>
    <w:p w14:paraId="55001B0B" w14:textId="77777777" w:rsidR="001D28E2" w:rsidRPr="005E527F" w:rsidRDefault="005E527F">
      <w:pPr>
        <w:spacing w:after="240"/>
        <w:rPr>
          <w:rFonts w:ascii="Calibri" w:hAnsi="Calibri"/>
          <w:noProof/>
          <w:color w:val="548DD4"/>
          <w:sz w:val="36"/>
          <w:szCs w:val="36"/>
        </w:rPr>
      </w:pPr>
      <w:r w:rsidRPr="005E527F">
        <w:rPr>
          <w:rFonts w:ascii="Calibri" w:hAnsi="Calibri"/>
          <w:noProof/>
          <w:color w:val="548DD4"/>
          <w:sz w:val="36"/>
          <w:szCs w:val="36"/>
        </w:rPr>
        <w:t>Darren Tynan (B7739482)</w:t>
      </w:r>
    </w:p>
    <w:p w14:paraId="001A5D9A" w14:textId="77777777" w:rsidR="001D28E2" w:rsidRDefault="005A5FFF">
      <w:r>
        <w:rPr>
          <w:noProof/>
          <w:lang w:val="en-US"/>
        </w:rPr>
        <w:drawing>
          <wp:anchor distT="0" distB="0" distL="114300" distR="114300" simplePos="0" relativeHeight="251657216" behindDoc="1" locked="0" layoutInCell="1" allowOverlap="1" wp14:anchorId="4513038C" wp14:editId="057BDCCB">
            <wp:simplePos x="0" y="0"/>
            <wp:positionH relativeFrom="page">
              <wp:posOffset>363855</wp:posOffset>
            </wp:positionH>
            <wp:positionV relativeFrom="page">
              <wp:posOffset>6906260</wp:posOffset>
            </wp:positionV>
            <wp:extent cx="7037070" cy="2786380"/>
            <wp:effectExtent l="0" t="0" r="0" b="7620"/>
            <wp:wrapNone/>
            <wp:docPr id="3" name="Picture 6" descr="Description: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7070" cy="2786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8240" behindDoc="1" locked="0" layoutInCell="1" allowOverlap="1" wp14:anchorId="7BD1FD6F" wp14:editId="41F4732D">
                <wp:simplePos x="0" y="0"/>
                <wp:positionH relativeFrom="page">
                  <wp:posOffset>365760</wp:posOffset>
                </wp:positionH>
                <wp:positionV relativeFrom="page">
                  <wp:posOffset>8458200</wp:posOffset>
                </wp:positionV>
                <wp:extent cx="7040880" cy="1234440"/>
                <wp:effectExtent l="0" t="0" r="0" b="1016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rgbClr val="1F497D">
                                <a:lumMod val="40000"/>
                                <a:lumOff val="60000"/>
                              </a:srgb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fH92A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" stroked="f" strokecolor="#4a7ebb" strokeweight="1.5pt">
                <v:fill opacity="0" color2="#8eb4e3" rotate="t" focus="100%" type="gradient"/>
                <v:shadow opacity="22938f" offset="0"/>
                <v:textbox inset=",7.2pt,,7.2pt"/>
                <w10:wrap anchorx="page" anchory="page"/>
              </v:rect>
            </w:pict>
          </mc:Fallback>
        </mc:AlternateContent>
      </w:r>
    </w:p>
    <w:p w14:paraId="0E857FF1" w14:textId="77777777" w:rsidR="001D28E2" w:rsidRPr="005E527F" w:rsidRDefault="001D28E2">
      <w:pPr>
        <w:rPr>
          <w:rFonts w:eastAsia="ＭＳ ゴシック"/>
          <w:b/>
          <w:color w:val="1F497D"/>
          <w:sz w:val="72"/>
          <w:szCs w:val="72"/>
        </w:rPr>
      </w:pPr>
      <w:r w:rsidRPr="005E527F">
        <w:rPr>
          <w:rFonts w:eastAsia="ＭＳ ゴシック"/>
          <w:b/>
          <w:color w:val="1F497D"/>
          <w:sz w:val="72"/>
          <w:szCs w:val="72"/>
        </w:rPr>
        <w:br w:type="page"/>
      </w:r>
    </w:p>
    <w:p w14:paraId="3289ED5C" w14:textId="497ED593" w:rsidR="00B424B2" w:rsidRPr="00735989" w:rsidRDefault="007A1FCE">
      <w:pPr>
        <w:rPr>
          <w:b/>
        </w:rPr>
      </w:pPr>
      <w:r>
        <w:rPr>
          <w:b/>
        </w:rPr>
        <w:lastRenderedPageBreak/>
        <w:t>Question 2 (a)</w:t>
      </w:r>
    </w:p>
    <w:p w14:paraId="7063BC17" w14:textId="77777777" w:rsidR="00735989" w:rsidRDefault="00735989"/>
    <w:tbl>
      <w:tblPr>
        <w:tblStyle w:val="TableGrid"/>
        <w:tblW w:w="0" w:type="auto"/>
        <w:tblLook w:val="04A0" w:firstRow="1" w:lastRow="0" w:firstColumn="1" w:lastColumn="0" w:noHBand="0" w:noVBand="1"/>
      </w:tblPr>
      <w:tblGrid>
        <w:gridCol w:w="2130"/>
        <w:gridCol w:w="2130"/>
        <w:gridCol w:w="2131"/>
        <w:gridCol w:w="2131"/>
      </w:tblGrid>
      <w:tr w:rsidR="00F54BA8" w14:paraId="20B06B25" w14:textId="77777777" w:rsidTr="00F54BA8">
        <w:tc>
          <w:tcPr>
            <w:tcW w:w="2130" w:type="dxa"/>
          </w:tcPr>
          <w:p w14:paraId="3992381B" w14:textId="16311D76" w:rsidR="00F54BA8" w:rsidRDefault="00F54BA8">
            <w:r>
              <w:t>Functional Requirements</w:t>
            </w:r>
          </w:p>
        </w:tc>
        <w:tc>
          <w:tcPr>
            <w:tcW w:w="2130" w:type="dxa"/>
          </w:tcPr>
          <w:p w14:paraId="397F3016" w14:textId="7543EC2A" w:rsidR="00F54BA8" w:rsidRDefault="00F54BA8">
            <w:r>
              <w:t>Name</w:t>
            </w:r>
          </w:p>
        </w:tc>
        <w:tc>
          <w:tcPr>
            <w:tcW w:w="2131" w:type="dxa"/>
          </w:tcPr>
          <w:p w14:paraId="5F649262" w14:textId="49C7FF38" w:rsidR="00F54BA8" w:rsidRDefault="00F54BA8">
            <w:r>
              <w:t>Description</w:t>
            </w:r>
          </w:p>
        </w:tc>
        <w:tc>
          <w:tcPr>
            <w:tcW w:w="2131" w:type="dxa"/>
          </w:tcPr>
          <w:p w14:paraId="3050A400" w14:textId="1896D9D8" w:rsidR="00F54BA8" w:rsidRDefault="00F54BA8">
            <w:r>
              <w:t>Obstacle</w:t>
            </w:r>
          </w:p>
        </w:tc>
      </w:tr>
      <w:tr w:rsidR="00F54BA8" w14:paraId="421C207E" w14:textId="77777777" w:rsidTr="00F54BA8">
        <w:tc>
          <w:tcPr>
            <w:tcW w:w="2130" w:type="dxa"/>
          </w:tcPr>
          <w:p w14:paraId="2B0B276F" w14:textId="6E2FE66B" w:rsidR="00F54BA8" w:rsidRDefault="00F54BA8">
            <w:r>
              <w:t>FR.1</w:t>
            </w:r>
          </w:p>
        </w:tc>
        <w:tc>
          <w:tcPr>
            <w:tcW w:w="2130" w:type="dxa"/>
          </w:tcPr>
          <w:p w14:paraId="65F4A19E" w14:textId="5620DA3B" w:rsidR="00F54BA8" w:rsidRDefault="00F54BA8">
            <w:r>
              <w:t>Logout</w:t>
            </w:r>
          </w:p>
        </w:tc>
        <w:tc>
          <w:tcPr>
            <w:tcW w:w="2131" w:type="dxa"/>
          </w:tcPr>
          <w:p w14:paraId="74E9117F" w14:textId="49DBF26A" w:rsidR="00F54BA8" w:rsidRDefault="00F54BA8">
            <w:r>
              <w:t xml:space="preserve">The application should allow the current user to logout for reasons of security in regards to unauthorised users being able to utilise the </w:t>
            </w:r>
            <w:proofErr w:type="spellStart"/>
            <w:r>
              <w:t>MegaMax</w:t>
            </w:r>
            <w:proofErr w:type="spellEnd"/>
            <w:r>
              <w:t xml:space="preserve"> </w:t>
            </w:r>
            <w:proofErr w:type="spellStart"/>
            <w:r>
              <w:t>api</w:t>
            </w:r>
            <w:proofErr w:type="spellEnd"/>
            <w:r>
              <w:t>.</w:t>
            </w:r>
          </w:p>
        </w:tc>
        <w:tc>
          <w:tcPr>
            <w:tcW w:w="2131" w:type="dxa"/>
          </w:tcPr>
          <w:p w14:paraId="2C5132F1" w14:textId="3E2B09EB" w:rsidR="00F54BA8" w:rsidRDefault="00F54BA8">
            <w:r>
              <w:t>This would require a redesign of UI and implementation of methods. Additional functionality for ‘password reminder’ would need to be implemented.</w:t>
            </w:r>
          </w:p>
        </w:tc>
      </w:tr>
      <w:tr w:rsidR="00F54BA8" w14:paraId="6B192BB4" w14:textId="77777777" w:rsidTr="00F54BA8">
        <w:tc>
          <w:tcPr>
            <w:tcW w:w="2130" w:type="dxa"/>
          </w:tcPr>
          <w:p w14:paraId="4C174C8D" w14:textId="3EA7847E" w:rsidR="00F54BA8" w:rsidRDefault="00F54BA8">
            <w:r>
              <w:t>FR.2</w:t>
            </w:r>
          </w:p>
        </w:tc>
        <w:tc>
          <w:tcPr>
            <w:tcW w:w="2130" w:type="dxa"/>
          </w:tcPr>
          <w:p w14:paraId="34E0A1B4" w14:textId="626CA729" w:rsidR="00F54BA8" w:rsidRDefault="00F54BA8">
            <w:r>
              <w:t>Client selector</w:t>
            </w:r>
          </w:p>
        </w:tc>
        <w:tc>
          <w:tcPr>
            <w:tcW w:w="2131" w:type="dxa"/>
          </w:tcPr>
          <w:p w14:paraId="28A8401F" w14:textId="7AF54B00" w:rsidR="00F54BA8" w:rsidRDefault="00F54BA8">
            <w:r>
              <w:t xml:space="preserve">The application should have the ability to obtain a current list of clients from the </w:t>
            </w:r>
            <w:proofErr w:type="spellStart"/>
            <w:r>
              <w:t>api</w:t>
            </w:r>
            <w:proofErr w:type="spellEnd"/>
            <w:r>
              <w:t xml:space="preserve"> rather than hard coding existing clients and needing an application update for new clients.</w:t>
            </w:r>
          </w:p>
        </w:tc>
        <w:tc>
          <w:tcPr>
            <w:tcW w:w="2131" w:type="dxa"/>
          </w:tcPr>
          <w:p w14:paraId="59B0B4E9" w14:textId="22B320F3" w:rsidR="00F54BA8" w:rsidRDefault="00F54BA8">
            <w:r>
              <w:t>None already implemented.</w:t>
            </w:r>
          </w:p>
        </w:tc>
      </w:tr>
      <w:tr w:rsidR="00F54BA8" w14:paraId="2A230CFC" w14:textId="77777777" w:rsidTr="00F54BA8">
        <w:tc>
          <w:tcPr>
            <w:tcW w:w="2130" w:type="dxa"/>
          </w:tcPr>
          <w:p w14:paraId="3FAE8928" w14:textId="3B92A5B9" w:rsidR="00F54BA8" w:rsidRDefault="00F54BA8">
            <w:r>
              <w:t>FR.3</w:t>
            </w:r>
          </w:p>
        </w:tc>
        <w:tc>
          <w:tcPr>
            <w:tcW w:w="2130" w:type="dxa"/>
          </w:tcPr>
          <w:p w14:paraId="25D0AB9C" w14:textId="33576AF2" w:rsidR="00F54BA8" w:rsidRDefault="00F54BA8">
            <w:r>
              <w:t>About</w:t>
            </w:r>
          </w:p>
        </w:tc>
        <w:tc>
          <w:tcPr>
            <w:tcW w:w="2131" w:type="dxa"/>
          </w:tcPr>
          <w:p w14:paraId="7A757F68" w14:textId="77777777" w:rsidR="00F54BA8" w:rsidRDefault="00F54BA8" w:rsidP="00F54BA8">
            <w:r>
              <w:t>The app should have the added functionality of an about page. This page should simply but clearly describe the UI elements on each page of the application and the order of operation.</w:t>
            </w:r>
          </w:p>
          <w:p w14:paraId="51543E9C" w14:textId="77777777" w:rsidR="00F54BA8" w:rsidRDefault="00F54BA8"/>
        </w:tc>
        <w:tc>
          <w:tcPr>
            <w:tcW w:w="2131" w:type="dxa"/>
          </w:tcPr>
          <w:p w14:paraId="7CEB16B0" w14:textId="77777777" w:rsidR="00F54BA8" w:rsidRDefault="00F54BA8">
            <w:r>
              <w:t>None already implemented.</w:t>
            </w:r>
          </w:p>
          <w:p w14:paraId="27F2D6B1" w14:textId="61D269FA" w:rsidR="00F54BA8" w:rsidRDefault="00F54BA8">
            <w:r>
              <w:t>Update need if changes were made to UI.</w:t>
            </w:r>
          </w:p>
        </w:tc>
      </w:tr>
      <w:tr w:rsidR="00F54BA8" w14:paraId="06FF72C3" w14:textId="77777777" w:rsidTr="00F54BA8">
        <w:tc>
          <w:tcPr>
            <w:tcW w:w="2130" w:type="dxa"/>
          </w:tcPr>
          <w:p w14:paraId="1DB5DA5E" w14:textId="56EECC2A" w:rsidR="00F54BA8" w:rsidRDefault="00F54BA8" w:rsidP="00F54BA8">
            <w:r>
              <w:t>FR.4</w:t>
            </w:r>
          </w:p>
        </w:tc>
        <w:tc>
          <w:tcPr>
            <w:tcW w:w="2130" w:type="dxa"/>
          </w:tcPr>
          <w:p w14:paraId="6487122D" w14:textId="5CE14600" w:rsidR="00F54BA8" w:rsidRDefault="00F54BA8">
            <w:r>
              <w:t>Stock checker</w:t>
            </w:r>
          </w:p>
        </w:tc>
        <w:tc>
          <w:tcPr>
            <w:tcW w:w="2131" w:type="dxa"/>
          </w:tcPr>
          <w:p w14:paraId="57E11C3B" w14:textId="77777777" w:rsidR="00F54BA8" w:rsidRDefault="00F54BA8" w:rsidP="00F54BA8">
            <w:r>
              <w:t xml:space="preserve">The app should have the ability to check stock levels of widgets prior to order being placed with </w:t>
            </w:r>
            <w:r>
              <w:lastRenderedPageBreak/>
              <w:t>possible functionality of a back order option.</w:t>
            </w:r>
          </w:p>
          <w:p w14:paraId="2CD133DF" w14:textId="77777777" w:rsidR="00F54BA8" w:rsidRDefault="00F54BA8"/>
        </w:tc>
        <w:tc>
          <w:tcPr>
            <w:tcW w:w="2131" w:type="dxa"/>
          </w:tcPr>
          <w:p w14:paraId="70BFBE96" w14:textId="40788ECA" w:rsidR="00F54BA8" w:rsidRDefault="00F54BA8">
            <w:r>
              <w:lastRenderedPageBreak/>
              <w:t xml:space="preserve">There is no currently implantation within the </w:t>
            </w:r>
            <w:proofErr w:type="spellStart"/>
            <w:r>
              <w:t>MegaMax</w:t>
            </w:r>
            <w:proofErr w:type="spellEnd"/>
            <w:r>
              <w:t xml:space="preserve"> </w:t>
            </w:r>
            <w:proofErr w:type="spellStart"/>
            <w:r>
              <w:t>api</w:t>
            </w:r>
            <w:proofErr w:type="spellEnd"/>
            <w:r>
              <w:t xml:space="preserve">. With several sales </w:t>
            </w:r>
            <w:r>
              <w:lastRenderedPageBreak/>
              <w:t>people using the application there might be a delay in updating stock levels.</w:t>
            </w:r>
          </w:p>
        </w:tc>
      </w:tr>
      <w:tr w:rsidR="00F54BA8" w14:paraId="11B90C91" w14:textId="77777777" w:rsidTr="00F54BA8">
        <w:tc>
          <w:tcPr>
            <w:tcW w:w="2130" w:type="dxa"/>
          </w:tcPr>
          <w:p w14:paraId="10E25678" w14:textId="0DB3B894" w:rsidR="00F54BA8" w:rsidRDefault="00F54BA8">
            <w:r>
              <w:lastRenderedPageBreak/>
              <w:t>FR.5</w:t>
            </w:r>
          </w:p>
        </w:tc>
        <w:tc>
          <w:tcPr>
            <w:tcW w:w="2130" w:type="dxa"/>
          </w:tcPr>
          <w:p w14:paraId="561BF2D7" w14:textId="4957CB9E" w:rsidR="00F54BA8" w:rsidRDefault="00F54BA8">
            <w:r>
              <w:t>Previous/Next Order</w:t>
            </w:r>
          </w:p>
        </w:tc>
        <w:tc>
          <w:tcPr>
            <w:tcW w:w="2131" w:type="dxa"/>
          </w:tcPr>
          <w:p w14:paraId="093FF342" w14:textId="6168DFBC" w:rsidR="00F54BA8" w:rsidRDefault="00F54BA8">
            <w:r>
              <w:t>Navigate and display history of orders placed by selected client id.</w:t>
            </w:r>
          </w:p>
        </w:tc>
        <w:tc>
          <w:tcPr>
            <w:tcW w:w="2131" w:type="dxa"/>
          </w:tcPr>
          <w:p w14:paraId="6A86B4B7" w14:textId="77777777" w:rsidR="00F54BA8" w:rsidRDefault="00F54BA8">
            <w:r>
              <w:t>A redesign of the current UI would be required and method implementations.</w:t>
            </w:r>
          </w:p>
          <w:p w14:paraId="7563D396" w14:textId="7CD12C35" w:rsidR="00984CBB" w:rsidRDefault="00984CBB"/>
        </w:tc>
      </w:tr>
      <w:tr w:rsidR="00F54BA8" w14:paraId="1CE87AD9" w14:textId="77777777" w:rsidTr="00F54BA8">
        <w:tc>
          <w:tcPr>
            <w:tcW w:w="2130" w:type="dxa"/>
          </w:tcPr>
          <w:p w14:paraId="0323DFE2" w14:textId="42BCC59B" w:rsidR="00F54BA8" w:rsidRDefault="00F54BA8">
            <w:r>
              <w:t>FR.6</w:t>
            </w:r>
          </w:p>
        </w:tc>
        <w:tc>
          <w:tcPr>
            <w:tcW w:w="2130" w:type="dxa"/>
          </w:tcPr>
          <w:p w14:paraId="1250A657" w14:textId="340AF2F0" w:rsidR="00F54BA8" w:rsidRDefault="00984CBB">
            <w:r>
              <w:t>Summary Page</w:t>
            </w:r>
          </w:p>
        </w:tc>
        <w:tc>
          <w:tcPr>
            <w:tcW w:w="2131" w:type="dxa"/>
          </w:tcPr>
          <w:p w14:paraId="3B0A04CA" w14:textId="150B0E00" w:rsidR="00F54BA8" w:rsidRDefault="00984CBB">
            <w:r>
              <w:t>A more detailed summary form with further options of edit price and quantity, cancel widget or cancel order.</w:t>
            </w:r>
          </w:p>
        </w:tc>
        <w:tc>
          <w:tcPr>
            <w:tcW w:w="2131" w:type="dxa"/>
          </w:tcPr>
          <w:p w14:paraId="0A66982C" w14:textId="322BA929" w:rsidR="00F54BA8" w:rsidRDefault="00984CBB">
            <w:r>
              <w:t xml:space="preserve">Would require a complete redesign of the current UI. The current </w:t>
            </w:r>
            <w:proofErr w:type="gramStart"/>
            <w:r>
              <w:t xml:space="preserve">revision of the </w:t>
            </w:r>
            <w:proofErr w:type="spellStart"/>
            <w:r>
              <w:t>api</w:t>
            </w:r>
            <w:proofErr w:type="spellEnd"/>
            <w:r>
              <w:t xml:space="preserve"> implementations restrict</w:t>
            </w:r>
            <w:proofErr w:type="gramEnd"/>
            <w:r>
              <w:t xml:space="preserve"> usage.</w:t>
            </w:r>
          </w:p>
        </w:tc>
      </w:tr>
      <w:tr w:rsidR="00F54BA8" w14:paraId="2B6C4302" w14:textId="77777777" w:rsidTr="00F54BA8">
        <w:tc>
          <w:tcPr>
            <w:tcW w:w="2130" w:type="dxa"/>
          </w:tcPr>
          <w:p w14:paraId="1DBD866A" w14:textId="5EF59BDB" w:rsidR="00F54BA8" w:rsidRDefault="00F54BA8">
            <w:r>
              <w:t>FR.6.1</w:t>
            </w:r>
          </w:p>
        </w:tc>
        <w:tc>
          <w:tcPr>
            <w:tcW w:w="2130" w:type="dxa"/>
          </w:tcPr>
          <w:p w14:paraId="0ADA5119" w14:textId="2316C3B8" w:rsidR="00F54BA8" w:rsidRDefault="00984CBB">
            <w:r>
              <w:t>Edit quantity</w:t>
            </w:r>
          </w:p>
        </w:tc>
        <w:tc>
          <w:tcPr>
            <w:tcW w:w="2131" w:type="dxa"/>
          </w:tcPr>
          <w:p w14:paraId="560B7DA9" w14:textId="77777777" w:rsidR="00984CBB" w:rsidRDefault="00984CBB" w:rsidP="00984CBB">
            <w:r>
              <w:t>The summary form would allow the sales person to edit this field with entries of zero would be the same as cancel order of this widget.</w:t>
            </w:r>
          </w:p>
          <w:p w14:paraId="7465F595" w14:textId="77777777" w:rsidR="00F54BA8" w:rsidRDefault="00F54BA8"/>
        </w:tc>
        <w:tc>
          <w:tcPr>
            <w:tcW w:w="2131" w:type="dxa"/>
          </w:tcPr>
          <w:p w14:paraId="068B5C9A" w14:textId="27077C80" w:rsidR="00F54BA8" w:rsidRDefault="00984CBB">
            <w:r>
              <w:t>Would require a redesign of the application and implementation of FR.4 Stock Checker.</w:t>
            </w:r>
          </w:p>
        </w:tc>
      </w:tr>
      <w:tr w:rsidR="00F54BA8" w14:paraId="270FA66C" w14:textId="77777777" w:rsidTr="00F54BA8">
        <w:tc>
          <w:tcPr>
            <w:tcW w:w="2130" w:type="dxa"/>
          </w:tcPr>
          <w:p w14:paraId="73536D01" w14:textId="0F690484" w:rsidR="00F54BA8" w:rsidRDefault="00F54BA8">
            <w:r>
              <w:t>FR.6.2</w:t>
            </w:r>
          </w:p>
        </w:tc>
        <w:tc>
          <w:tcPr>
            <w:tcW w:w="2130" w:type="dxa"/>
          </w:tcPr>
          <w:p w14:paraId="6289B1ED" w14:textId="3B5F3E37" w:rsidR="00F54BA8" w:rsidRDefault="00984CBB">
            <w:r>
              <w:t>Additional widget</w:t>
            </w:r>
          </w:p>
        </w:tc>
        <w:tc>
          <w:tcPr>
            <w:tcW w:w="2131" w:type="dxa"/>
          </w:tcPr>
          <w:p w14:paraId="577BC6F5" w14:textId="749C6574" w:rsidR="00F54BA8" w:rsidRDefault="00984CBB">
            <w:r>
              <w:t>The application should have the ability for additional widgets to be appended to current order.</w:t>
            </w:r>
          </w:p>
        </w:tc>
        <w:tc>
          <w:tcPr>
            <w:tcW w:w="2131" w:type="dxa"/>
          </w:tcPr>
          <w:p w14:paraId="428C9A7E" w14:textId="63A92212" w:rsidR="00F54BA8" w:rsidRDefault="00984CBB">
            <w:r>
              <w:t>Would require a redesign of application and implementation of FR.4 Stock Checker.</w:t>
            </w:r>
          </w:p>
        </w:tc>
      </w:tr>
      <w:tr w:rsidR="00F54BA8" w14:paraId="41BBE456" w14:textId="77777777" w:rsidTr="00F54BA8">
        <w:tc>
          <w:tcPr>
            <w:tcW w:w="2130" w:type="dxa"/>
          </w:tcPr>
          <w:p w14:paraId="1E703E20" w14:textId="4ADEFB44" w:rsidR="00F54BA8" w:rsidRDefault="00F54BA8">
            <w:r>
              <w:t>FR.6.3</w:t>
            </w:r>
          </w:p>
        </w:tc>
        <w:tc>
          <w:tcPr>
            <w:tcW w:w="2130" w:type="dxa"/>
          </w:tcPr>
          <w:p w14:paraId="530C10A4" w14:textId="4FE28BB0" w:rsidR="00F54BA8" w:rsidRDefault="00984CBB">
            <w:r>
              <w:t>Cancel order</w:t>
            </w:r>
          </w:p>
        </w:tc>
        <w:tc>
          <w:tcPr>
            <w:tcW w:w="2131" w:type="dxa"/>
          </w:tcPr>
          <w:p w14:paraId="10E73434" w14:textId="1452596D" w:rsidR="00F54BA8" w:rsidRDefault="00984CBB">
            <w:r>
              <w:t>The application should have the ability to cancel the current order.</w:t>
            </w:r>
          </w:p>
        </w:tc>
        <w:tc>
          <w:tcPr>
            <w:tcW w:w="2131" w:type="dxa"/>
          </w:tcPr>
          <w:p w14:paraId="10CA7374" w14:textId="363D5CA7" w:rsidR="00F54BA8" w:rsidRDefault="00984CBB">
            <w:r>
              <w:t>None</w:t>
            </w:r>
          </w:p>
        </w:tc>
      </w:tr>
      <w:tr w:rsidR="00F54BA8" w14:paraId="60D426CA" w14:textId="77777777" w:rsidTr="00F54BA8">
        <w:tc>
          <w:tcPr>
            <w:tcW w:w="2130" w:type="dxa"/>
          </w:tcPr>
          <w:p w14:paraId="60337DC0" w14:textId="675A4C32" w:rsidR="00F54BA8" w:rsidRDefault="00F54BA8">
            <w:r>
              <w:t>FR.6.4</w:t>
            </w:r>
          </w:p>
        </w:tc>
        <w:tc>
          <w:tcPr>
            <w:tcW w:w="2130" w:type="dxa"/>
          </w:tcPr>
          <w:p w14:paraId="326C05AB" w14:textId="4115B242" w:rsidR="00F54BA8" w:rsidRDefault="00984CBB">
            <w:r>
              <w:t>Place order</w:t>
            </w:r>
          </w:p>
        </w:tc>
        <w:tc>
          <w:tcPr>
            <w:tcW w:w="2131" w:type="dxa"/>
          </w:tcPr>
          <w:p w14:paraId="75223F91" w14:textId="2F3D84F1" w:rsidR="00F54BA8" w:rsidRDefault="00984CBB">
            <w:r>
              <w:t>The application should have the ability to place the current order.</w:t>
            </w:r>
          </w:p>
        </w:tc>
        <w:tc>
          <w:tcPr>
            <w:tcW w:w="2131" w:type="dxa"/>
          </w:tcPr>
          <w:p w14:paraId="3DEDA4B2" w14:textId="4C989B2A" w:rsidR="00F54BA8" w:rsidRDefault="00984CBB">
            <w:r>
              <w:t>A complete redesign of the existing application business logic would be needed.</w:t>
            </w:r>
          </w:p>
        </w:tc>
      </w:tr>
    </w:tbl>
    <w:p w14:paraId="24DE7545" w14:textId="77777777" w:rsidR="00F54BA8" w:rsidRDefault="00F54BA8"/>
    <w:p w14:paraId="0DCD7087" w14:textId="77777777" w:rsidR="0048376A" w:rsidRDefault="0048376A">
      <w:r>
        <w:rPr>
          <w:b/>
        </w:rPr>
        <w:lastRenderedPageBreak/>
        <w:t xml:space="preserve">Question 2 (b) </w:t>
      </w:r>
      <w:proofErr w:type="spellStart"/>
      <w:r>
        <w:rPr>
          <w:b/>
        </w:rPr>
        <w:t>Mockups</w:t>
      </w:r>
      <w:proofErr w:type="spellEnd"/>
    </w:p>
    <w:p w14:paraId="69AD79E7" w14:textId="77777777" w:rsidR="0048376A" w:rsidRDefault="0048376A"/>
    <w:p w14:paraId="0F5CA177" w14:textId="093E2D50" w:rsidR="0048376A" w:rsidRDefault="0048376A" w:rsidP="00866CA9">
      <w:pPr>
        <w:jc w:val="center"/>
        <w:rPr>
          <w:b/>
        </w:rPr>
      </w:pPr>
      <w:r>
        <w:rPr>
          <w:b/>
          <w:noProof/>
          <w:lang w:val="en-US"/>
        </w:rPr>
        <w:drawing>
          <wp:inline distT="0" distB="0" distL="0" distR="0" wp14:anchorId="48BEADE0" wp14:editId="777EDFA5">
            <wp:extent cx="3612547" cy="6425517"/>
            <wp:effectExtent l="0" t="0" r="0" b="1270"/>
            <wp:docPr id="18" name="Picture 17" descr="Macintosh HD:Users:darrentynan:Documents:OU:TM352:EMA:TM352-EMA-B&amp;&amp;3948-Q2: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rrentynan:Documents:OU:TM352:EMA:TM352-EMA-B&amp;&amp;3948-Q2:Home 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2869" cy="6426089"/>
                    </a:xfrm>
                    <a:prstGeom prst="rect">
                      <a:avLst/>
                    </a:prstGeom>
                    <a:noFill/>
                    <a:ln>
                      <a:noFill/>
                    </a:ln>
                  </pic:spPr>
                </pic:pic>
              </a:graphicData>
            </a:graphic>
          </wp:inline>
        </w:drawing>
      </w:r>
    </w:p>
    <w:p w14:paraId="50EEF695" w14:textId="77777777" w:rsidR="0048376A" w:rsidRDefault="0048376A">
      <w:pPr>
        <w:rPr>
          <w:b/>
        </w:rPr>
      </w:pPr>
    </w:p>
    <w:p w14:paraId="1C456545" w14:textId="62DD13C6" w:rsidR="0048376A" w:rsidRDefault="0048376A" w:rsidP="00866CA9">
      <w:pPr>
        <w:jc w:val="center"/>
      </w:pPr>
      <w:r>
        <w:rPr>
          <w:b/>
        </w:rPr>
        <w:t>Figure 1</w:t>
      </w:r>
      <w:r w:rsidR="00866CA9">
        <w:rPr>
          <w:b/>
        </w:rPr>
        <w:t xml:space="preserve"> </w:t>
      </w:r>
      <w:proofErr w:type="spellStart"/>
      <w:r w:rsidR="00866CA9" w:rsidRPr="00866CA9">
        <w:t>Mockup</w:t>
      </w:r>
      <w:proofErr w:type="spellEnd"/>
      <w:r w:rsidR="00866CA9" w:rsidRPr="00866CA9">
        <w:t xml:space="preserve"> of Home Page</w:t>
      </w:r>
    </w:p>
    <w:p w14:paraId="564C6DF7" w14:textId="77777777" w:rsidR="00866CA9" w:rsidRDefault="00866CA9"/>
    <w:p w14:paraId="4D23912B" w14:textId="77777777" w:rsidR="00866CA9" w:rsidRDefault="00866CA9"/>
    <w:p w14:paraId="688502CC" w14:textId="77777777" w:rsidR="00866CA9" w:rsidRDefault="00866CA9"/>
    <w:p w14:paraId="51C946B1" w14:textId="77777777" w:rsidR="00866CA9" w:rsidRDefault="00866CA9"/>
    <w:p w14:paraId="31A9D46F" w14:textId="7F18742F" w:rsidR="00866CA9" w:rsidRDefault="00866CA9" w:rsidP="00866CA9">
      <w:pPr>
        <w:jc w:val="center"/>
      </w:pPr>
      <w:r>
        <w:rPr>
          <w:noProof/>
          <w:lang w:val="en-US"/>
        </w:rPr>
        <w:lastRenderedPageBreak/>
        <w:drawing>
          <wp:inline distT="0" distB="0" distL="0" distR="0" wp14:anchorId="612CC115" wp14:editId="161FBD26">
            <wp:extent cx="3605791" cy="6413500"/>
            <wp:effectExtent l="0" t="0" r="1270" b="0"/>
            <wp:docPr id="19" name="Picture 18" descr="Macintosh HD:Users:darrentynan:Documents:OU:TM352:EMA:TM352-EMA-B&amp;&amp;3948-Q2: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arrentynan:Documents:OU:TM352:EMA:TM352-EMA-B&amp;&amp;3948-Q2:Orders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791" cy="6413500"/>
                    </a:xfrm>
                    <a:prstGeom prst="rect">
                      <a:avLst/>
                    </a:prstGeom>
                    <a:noFill/>
                    <a:ln>
                      <a:noFill/>
                    </a:ln>
                  </pic:spPr>
                </pic:pic>
              </a:graphicData>
            </a:graphic>
          </wp:inline>
        </w:drawing>
      </w:r>
    </w:p>
    <w:p w14:paraId="5B4781E3" w14:textId="77777777" w:rsidR="00866CA9" w:rsidRPr="00866CA9" w:rsidRDefault="00866CA9"/>
    <w:p w14:paraId="7CC2AB9E" w14:textId="46A1D8FC" w:rsidR="00866CA9" w:rsidRDefault="00866CA9" w:rsidP="00866CA9">
      <w:pPr>
        <w:jc w:val="center"/>
      </w:pPr>
      <w:r>
        <w:rPr>
          <w:b/>
        </w:rPr>
        <w:t xml:space="preserve">Figure </w:t>
      </w:r>
      <w:r>
        <w:rPr>
          <w:b/>
        </w:rPr>
        <w:t>2</w:t>
      </w:r>
      <w:r>
        <w:rPr>
          <w:b/>
        </w:rPr>
        <w:t xml:space="preserve"> </w:t>
      </w:r>
      <w:proofErr w:type="spellStart"/>
      <w:r w:rsidRPr="00866CA9">
        <w:t>Mockup</w:t>
      </w:r>
      <w:proofErr w:type="spellEnd"/>
      <w:r w:rsidRPr="00866CA9">
        <w:t xml:space="preserve"> of </w:t>
      </w:r>
      <w:proofErr w:type="gramStart"/>
      <w:r>
        <w:t xml:space="preserve">Orders </w:t>
      </w:r>
      <w:r w:rsidRPr="00866CA9">
        <w:t xml:space="preserve"> Page</w:t>
      </w:r>
      <w:proofErr w:type="gramEnd"/>
    </w:p>
    <w:p w14:paraId="5AA811E0" w14:textId="77777777" w:rsidR="00866CA9" w:rsidRDefault="00866CA9" w:rsidP="005B75A1">
      <w:pPr>
        <w:rPr>
          <w:b/>
        </w:rPr>
      </w:pPr>
    </w:p>
    <w:p w14:paraId="4A0E04C0" w14:textId="77777777" w:rsidR="00866CA9" w:rsidRDefault="00866CA9" w:rsidP="005B75A1">
      <w:pPr>
        <w:rPr>
          <w:b/>
        </w:rPr>
      </w:pPr>
    </w:p>
    <w:p w14:paraId="16D9255A" w14:textId="1A32F55F" w:rsidR="00866CA9" w:rsidRDefault="00866CA9" w:rsidP="00866CA9">
      <w:pPr>
        <w:jc w:val="center"/>
        <w:rPr>
          <w:b/>
        </w:rPr>
      </w:pPr>
      <w:r>
        <w:rPr>
          <w:b/>
          <w:noProof/>
          <w:lang w:val="en-US"/>
        </w:rPr>
        <w:lastRenderedPageBreak/>
        <w:drawing>
          <wp:inline distT="0" distB="0" distL="0" distR="0" wp14:anchorId="3A998699" wp14:editId="6A998209">
            <wp:extent cx="3605791" cy="6413500"/>
            <wp:effectExtent l="0" t="0" r="1270" b="0"/>
            <wp:docPr id="20" name="Picture 19" descr="Macintosh HD:Users:darrentynan:Documents:OU:TM352:EMA:TM352-EMA-B&amp;&amp;3948-Q2:Catalogu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arrentynan:Documents:OU:TM352:EMA:TM352-EMA-B&amp;&amp;3948-Q2:Catalogue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791" cy="6413500"/>
                    </a:xfrm>
                    <a:prstGeom prst="rect">
                      <a:avLst/>
                    </a:prstGeom>
                    <a:noFill/>
                    <a:ln>
                      <a:noFill/>
                    </a:ln>
                  </pic:spPr>
                </pic:pic>
              </a:graphicData>
            </a:graphic>
          </wp:inline>
        </w:drawing>
      </w:r>
    </w:p>
    <w:p w14:paraId="237A9AE1" w14:textId="77777777" w:rsidR="00866CA9" w:rsidRDefault="00866CA9" w:rsidP="005B75A1">
      <w:pPr>
        <w:rPr>
          <w:b/>
        </w:rPr>
      </w:pPr>
    </w:p>
    <w:p w14:paraId="1E1E7102" w14:textId="7F49E4B3" w:rsidR="00866CA9" w:rsidRDefault="00866CA9" w:rsidP="00866CA9">
      <w:pPr>
        <w:jc w:val="center"/>
      </w:pPr>
      <w:r>
        <w:rPr>
          <w:b/>
        </w:rPr>
        <w:t>Figure 3</w:t>
      </w:r>
      <w:r>
        <w:rPr>
          <w:b/>
        </w:rPr>
        <w:t xml:space="preserve"> </w:t>
      </w:r>
      <w:proofErr w:type="spellStart"/>
      <w:r w:rsidRPr="00866CA9">
        <w:t>Mockup</w:t>
      </w:r>
      <w:proofErr w:type="spellEnd"/>
      <w:r w:rsidRPr="00866CA9">
        <w:t xml:space="preserve"> of </w:t>
      </w:r>
      <w:r>
        <w:t>Catalogue</w:t>
      </w:r>
      <w:r w:rsidRPr="00866CA9">
        <w:t xml:space="preserve"> Page</w:t>
      </w:r>
    </w:p>
    <w:p w14:paraId="31947185" w14:textId="77777777" w:rsidR="00866CA9" w:rsidRDefault="00866CA9" w:rsidP="005B75A1">
      <w:pPr>
        <w:rPr>
          <w:b/>
        </w:rPr>
      </w:pPr>
    </w:p>
    <w:p w14:paraId="26D3D59B" w14:textId="77777777" w:rsidR="00866CA9" w:rsidRDefault="00866CA9" w:rsidP="005B75A1">
      <w:pPr>
        <w:rPr>
          <w:b/>
        </w:rPr>
      </w:pPr>
    </w:p>
    <w:p w14:paraId="50D7B085" w14:textId="67BBE5DC" w:rsidR="00866CA9" w:rsidRDefault="00866CA9" w:rsidP="00866CA9">
      <w:pPr>
        <w:jc w:val="center"/>
        <w:rPr>
          <w:b/>
        </w:rPr>
      </w:pPr>
      <w:r>
        <w:rPr>
          <w:b/>
          <w:noProof/>
          <w:lang w:val="en-US"/>
        </w:rPr>
        <w:lastRenderedPageBreak/>
        <w:drawing>
          <wp:inline distT="0" distB="0" distL="0" distR="0" wp14:anchorId="2DA12E2D" wp14:editId="35307E14">
            <wp:extent cx="3605791" cy="6413500"/>
            <wp:effectExtent l="0" t="0" r="1270" b="0"/>
            <wp:docPr id="21" name="Picture 20" descr="Macintosh HD:Users:darrentynan:Documents:OU:TM352:EMA:TM352-EMA-B&amp;&amp;3948-Q2: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arrentynan:Documents:OU:TM352:EMA:TM352-EMA-B&amp;&amp;3948-Q2:Orders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791" cy="6413500"/>
                    </a:xfrm>
                    <a:prstGeom prst="rect">
                      <a:avLst/>
                    </a:prstGeom>
                    <a:noFill/>
                    <a:ln>
                      <a:noFill/>
                    </a:ln>
                  </pic:spPr>
                </pic:pic>
              </a:graphicData>
            </a:graphic>
          </wp:inline>
        </w:drawing>
      </w:r>
    </w:p>
    <w:p w14:paraId="7D9BC424" w14:textId="77777777" w:rsidR="00866CA9" w:rsidRDefault="00866CA9" w:rsidP="005B75A1">
      <w:pPr>
        <w:rPr>
          <w:b/>
        </w:rPr>
      </w:pPr>
    </w:p>
    <w:p w14:paraId="20619956" w14:textId="6B207DF8" w:rsidR="00866CA9" w:rsidRDefault="00866CA9" w:rsidP="00866CA9">
      <w:pPr>
        <w:jc w:val="center"/>
      </w:pPr>
      <w:r>
        <w:rPr>
          <w:b/>
        </w:rPr>
        <w:t>Figure 4</w:t>
      </w:r>
      <w:r>
        <w:rPr>
          <w:b/>
        </w:rPr>
        <w:t xml:space="preserve"> </w:t>
      </w:r>
      <w:proofErr w:type="spellStart"/>
      <w:r w:rsidRPr="00866CA9">
        <w:t>Mockup</w:t>
      </w:r>
      <w:proofErr w:type="spellEnd"/>
      <w:r w:rsidRPr="00866CA9">
        <w:t xml:space="preserve"> of </w:t>
      </w:r>
      <w:r>
        <w:t>orders</w:t>
      </w:r>
      <w:r w:rsidRPr="00866CA9">
        <w:t xml:space="preserve"> Page</w:t>
      </w:r>
      <w:r>
        <w:t xml:space="preserve"> after Create New Order</w:t>
      </w:r>
    </w:p>
    <w:p w14:paraId="5BC09382" w14:textId="77777777" w:rsidR="00866CA9" w:rsidRDefault="00866CA9" w:rsidP="005B75A1">
      <w:pPr>
        <w:rPr>
          <w:b/>
        </w:rPr>
      </w:pPr>
    </w:p>
    <w:p w14:paraId="05E7DAF1" w14:textId="77777777" w:rsidR="00866CA9" w:rsidRDefault="00866CA9" w:rsidP="005B75A1">
      <w:pPr>
        <w:rPr>
          <w:b/>
        </w:rPr>
      </w:pPr>
    </w:p>
    <w:p w14:paraId="588D8C67" w14:textId="695AAAB7" w:rsidR="00866CA9" w:rsidRDefault="00866CA9" w:rsidP="00866CA9">
      <w:pPr>
        <w:jc w:val="center"/>
        <w:rPr>
          <w:b/>
        </w:rPr>
      </w:pPr>
      <w:r>
        <w:rPr>
          <w:b/>
          <w:noProof/>
          <w:lang w:val="en-US"/>
        </w:rPr>
        <w:lastRenderedPageBreak/>
        <w:drawing>
          <wp:inline distT="0" distB="0" distL="0" distR="0" wp14:anchorId="332C0E00" wp14:editId="45A387F3">
            <wp:extent cx="3605791" cy="6413500"/>
            <wp:effectExtent l="0" t="0" r="1270" b="0"/>
            <wp:docPr id="22" name="Picture 21" descr="Macintosh HD:Users:darrentynan:Documents:OU:TM352:EMA:TM352-EMA-B&amp;&amp;3948-Q2:Ma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arrentynan:Documents:OU:TM352:EMA:TM352-EMA-B&amp;&amp;3948-Q2:Map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791" cy="6413500"/>
                    </a:xfrm>
                    <a:prstGeom prst="rect">
                      <a:avLst/>
                    </a:prstGeom>
                    <a:noFill/>
                    <a:ln>
                      <a:noFill/>
                    </a:ln>
                  </pic:spPr>
                </pic:pic>
              </a:graphicData>
            </a:graphic>
          </wp:inline>
        </w:drawing>
      </w:r>
    </w:p>
    <w:p w14:paraId="49502841" w14:textId="77777777" w:rsidR="00866CA9" w:rsidRDefault="00866CA9" w:rsidP="005B75A1">
      <w:pPr>
        <w:rPr>
          <w:b/>
        </w:rPr>
      </w:pPr>
    </w:p>
    <w:p w14:paraId="2DA351AA" w14:textId="4D925B70" w:rsidR="00866CA9" w:rsidRDefault="00866CA9" w:rsidP="00866CA9">
      <w:pPr>
        <w:jc w:val="center"/>
      </w:pPr>
      <w:r>
        <w:rPr>
          <w:b/>
        </w:rPr>
        <w:t>Figure 5</w:t>
      </w:r>
      <w:r>
        <w:rPr>
          <w:b/>
        </w:rPr>
        <w:t xml:space="preserve"> </w:t>
      </w:r>
      <w:proofErr w:type="spellStart"/>
      <w:r w:rsidRPr="00866CA9">
        <w:t>Mockup</w:t>
      </w:r>
      <w:proofErr w:type="spellEnd"/>
      <w:r w:rsidRPr="00866CA9">
        <w:t xml:space="preserve"> of </w:t>
      </w:r>
      <w:r>
        <w:t>Map</w:t>
      </w:r>
      <w:r w:rsidRPr="00866CA9">
        <w:t xml:space="preserve"> Page</w:t>
      </w:r>
      <w:r>
        <w:t xml:space="preserve"> with order markers</w:t>
      </w:r>
    </w:p>
    <w:p w14:paraId="1B4F5591" w14:textId="77777777" w:rsidR="00866CA9" w:rsidRDefault="00866CA9" w:rsidP="00866CA9"/>
    <w:p w14:paraId="02CAC7A2" w14:textId="77777777" w:rsidR="00866CA9" w:rsidRDefault="00866CA9" w:rsidP="00866CA9"/>
    <w:p w14:paraId="38595391" w14:textId="25B73B56" w:rsidR="00866CA9" w:rsidRDefault="00866CA9" w:rsidP="00866CA9">
      <w:pPr>
        <w:jc w:val="center"/>
      </w:pPr>
      <w:r>
        <w:rPr>
          <w:noProof/>
          <w:lang w:val="en-US"/>
        </w:rPr>
        <w:lastRenderedPageBreak/>
        <w:drawing>
          <wp:inline distT="0" distB="0" distL="0" distR="0" wp14:anchorId="38673510" wp14:editId="4CEE34ED">
            <wp:extent cx="3605791" cy="6413500"/>
            <wp:effectExtent l="0" t="0" r="1270" b="0"/>
            <wp:docPr id="23" name="Picture 22" descr="Macintosh HD:Users:darrentynan:Documents:OU:TM352:EMA:TM352-EMA-B&amp;&amp;3948-Q2: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arrentynan:Documents:OU:TM352:EMA:TM352-EMA-B&amp;&amp;3948-Q2:About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791" cy="6413500"/>
                    </a:xfrm>
                    <a:prstGeom prst="rect">
                      <a:avLst/>
                    </a:prstGeom>
                    <a:noFill/>
                    <a:ln>
                      <a:noFill/>
                    </a:ln>
                  </pic:spPr>
                </pic:pic>
              </a:graphicData>
            </a:graphic>
          </wp:inline>
        </w:drawing>
      </w:r>
    </w:p>
    <w:p w14:paraId="55E7A09E" w14:textId="77777777" w:rsidR="00866CA9" w:rsidRDefault="00866CA9" w:rsidP="00866CA9"/>
    <w:p w14:paraId="69715049" w14:textId="7F57E0F1" w:rsidR="00866CA9" w:rsidRDefault="00866CA9" w:rsidP="00866CA9">
      <w:pPr>
        <w:jc w:val="center"/>
      </w:pPr>
      <w:bookmarkStart w:id="0" w:name="_GoBack"/>
      <w:r>
        <w:rPr>
          <w:b/>
        </w:rPr>
        <w:t>Figure 6</w:t>
      </w:r>
      <w:r>
        <w:rPr>
          <w:b/>
        </w:rPr>
        <w:t xml:space="preserve"> </w:t>
      </w:r>
      <w:proofErr w:type="spellStart"/>
      <w:r w:rsidRPr="00866CA9">
        <w:t>Mockup</w:t>
      </w:r>
      <w:proofErr w:type="spellEnd"/>
      <w:r w:rsidRPr="00866CA9">
        <w:t xml:space="preserve"> of </w:t>
      </w:r>
      <w:r>
        <w:t>About</w:t>
      </w:r>
      <w:r w:rsidRPr="00866CA9">
        <w:t xml:space="preserve"> Page</w:t>
      </w:r>
    </w:p>
    <w:bookmarkEnd w:id="0"/>
    <w:p w14:paraId="2325217A" w14:textId="77777777" w:rsidR="00866CA9" w:rsidRDefault="00866CA9" w:rsidP="005B75A1">
      <w:pPr>
        <w:rPr>
          <w:b/>
        </w:rPr>
      </w:pPr>
    </w:p>
    <w:p w14:paraId="27B6706E" w14:textId="77777777" w:rsidR="00866CA9" w:rsidRDefault="00866CA9" w:rsidP="005B75A1">
      <w:pPr>
        <w:rPr>
          <w:b/>
        </w:rPr>
      </w:pPr>
    </w:p>
    <w:p w14:paraId="41FBEEE1" w14:textId="77777777" w:rsidR="00866CA9" w:rsidRDefault="00866CA9">
      <w:pPr>
        <w:rPr>
          <w:b/>
        </w:rPr>
      </w:pPr>
      <w:r>
        <w:rPr>
          <w:b/>
        </w:rPr>
        <w:br w:type="page"/>
      </w:r>
    </w:p>
    <w:p w14:paraId="3773CA5F" w14:textId="695D791B" w:rsidR="005B75A1" w:rsidRPr="00735989" w:rsidRDefault="005B75A1" w:rsidP="005B75A1">
      <w:pPr>
        <w:rPr>
          <w:b/>
        </w:rPr>
      </w:pPr>
      <w:r>
        <w:rPr>
          <w:b/>
        </w:rPr>
        <w:lastRenderedPageBreak/>
        <w:t>Question 2 (C)</w:t>
      </w:r>
    </w:p>
    <w:p w14:paraId="6424C8CD" w14:textId="77777777" w:rsidR="00984CBB" w:rsidRDefault="00984CBB"/>
    <w:p w14:paraId="2E2803A1" w14:textId="262A042D" w:rsidR="004101C6" w:rsidRDefault="008A3C03" w:rsidP="00EC402C">
      <w:pPr>
        <w:jc w:val="center"/>
      </w:pPr>
      <w:r>
        <w:rPr>
          <w:noProof/>
          <w:lang w:val="en-US"/>
        </w:rPr>
        <w:drawing>
          <wp:inline distT="0" distB="0" distL="0" distR="0" wp14:anchorId="70659D1A" wp14:editId="4F52652D">
            <wp:extent cx="4309745" cy="6957901"/>
            <wp:effectExtent l="0" t="0" r="8255" b="1905"/>
            <wp:docPr id="1" name="Picture 1" descr="Macintosh HD:Users:darrentynan:Desktop:Screenshots:EMA Q2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rrentynan:Desktop:Screenshots:EMA Q2 Home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9883" cy="6958123"/>
                    </a:xfrm>
                    <a:prstGeom prst="rect">
                      <a:avLst/>
                    </a:prstGeom>
                    <a:noFill/>
                    <a:ln>
                      <a:noFill/>
                    </a:ln>
                  </pic:spPr>
                </pic:pic>
              </a:graphicData>
            </a:graphic>
          </wp:inline>
        </w:drawing>
      </w:r>
    </w:p>
    <w:p w14:paraId="7A8AE1D3" w14:textId="77777777" w:rsidR="008A3C03" w:rsidRDefault="008A3C03" w:rsidP="004101C6"/>
    <w:p w14:paraId="3D06588F" w14:textId="378037FF" w:rsidR="008A3C03" w:rsidRDefault="008A3C03" w:rsidP="00EC402C">
      <w:pPr>
        <w:jc w:val="center"/>
      </w:pPr>
      <w:r w:rsidRPr="00EC402C">
        <w:rPr>
          <w:b/>
        </w:rPr>
        <w:t>Figure 1</w:t>
      </w:r>
      <w:r>
        <w:t xml:space="preserve"> Screenshot showing the Home Page</w:t>
      </w:r>
    </w:p>
    <w:p w14:paraId="4CF10781" w14:textId="5201B575" w:rsidR="008A3C03" w:rsidRDefault="008A3C03">
      <w:r>
        <w:br w:type="page"/>
      </w:r>
    </w:p>
    <w:p w14:paraId="269B2A3D" w14:textId="14E6BC47" w:rsidR="008A3C03" w:rsidRDefault="008A3C03" w:rsidP="00EC402C">
      <w:pPr>
        <w:jc w:val="center"/>
      </w:pPr>
      <w:r>
        <w:rPr>
          <w:noProof/>
          <w:lang w:val="en-US"/>
        </w:rPr>
        <w:lastRenderedPageBreak/>
        <w:drawing>
          <wp:inline distT="0" distB="0" distL="0" distR="0" wp14:anchorId="66B152E8" wp14:editId="35891C3E">
            <wp:extent cx="4345305" cy="6973429"/>
            <wp:effectExtent l="0" t="0" r="0" b="12065"/>
            <wp:docPr id="2" name="Picture 2" descr="Macintosh HD:Users:darrentynan:Desktop:Screenshots:EMA Q2 Loged out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rrentynan:Desktop:Screenshots:EMA Q2 Loged out ale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511" cy="6973759"/>
                    </a:xfrm>
                    <a:prstGeom prst="rect">
                      <a:avLst/>
                    </a:prstGeom>
                    <a:noFill/>
                    <a:ln>
                      <a:noFill/>
                    </a:ln>
                  </pic:spPr>
                </pic:pic>
              </a:graphicData>
            </a:graphic>
          </wp:inline>
        </w:drawing>
      </w:r>
    </w:p>
    <w:p w14:paraId="60861786" w14:textId="77777777" w:rsidR="008A3C03" w:rsidRDefault="008A3C03" w:rsidP="004101C6"/>
    <w:p w14:paraId="4C7190AF" w14:textId="33C3A99F" w:rsidR="008A3C03" w:rsidRDefault="008A3C03" w:rsidP="00EC402C">
      <w:pPr>
        <w:jc w:val="center"/>
      </w:pPr>
      <w:r w:rsidRPr="00EC402C">
        <w:rPr>
          <w:b/>
        </w:rPr>
        <w:t>Figure 2</w:t>
      </w:r>
      <w:r>
        <w:t xml:space="preserve"> Screenshot showing successful logged out.</w:t>
      </w:r>
    </w:p>
    <w:p w14:paraId="744F08DB" w14:textId="77777777" w:rsidR="008A3C03" w:rsidRDefault="008A3C03" w:rsidP="008A3C03"/>
    <w:p w14:paraId="1713C06F" w14:textId="6BCA1400" w:rsidR="008A3C03" w:rsidRDefault="008A3C03">
      <w:r>
        <w:br w:type="page"/>
      </w:r>
    </w:p>
    <w:p w14:paraId="426E2E40" w14:textId="77777777" w:rsidR="008A3C03" w:rsidRDefault="008A3C03" w:rsidP="008A3C03"/>
    <w:p w14:paraId="13415549" w14:textId="65D9465D" w:rsidR="008A3C03" w:rsidRDefault="008A3C03" w:rsidP="00EC402C">
      <w:pPr>
        <w:jc w:val="center"/>
      </w:pPr>
      <w:r>
        <w:rPr>
          <w:noProof/>
          <w:lang w:val="en-US"/>
        </w:rPr>
        <w:drawing>
          <wp:inline distT="0" distB="0" distL="0" distR="0" wp14:anchorId="16FD0B7B" wp14:editId="42E3ED33">
            <wp:extent cx="4309745" cy="6957901"/>
            <wp:effectExtent l="0" t="0" r="8255" b="1905"/>
            <wp:docPr id="4" name="Picture 3" descr="Macintosh HD:Users:darrentynan:Desktop:Screenshots:EMA Q2 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rrentynan:Desktop:Screenshots:EMA Q2 Orders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883" cy="6958123"/>
                    </a:xfrm>
                    <a:prstGeom prst="rect">
                      <a:avLst/>
                    </a:prstGeom>
                    <a:noFill/>
                    <a:ln>
                      <a:noFill/>
                    </a:ln>
                  </pic:spPr>
                </pic:pic>
              </a:graphicData>
            </a:graphic>
          </wp:inline>
        </w:drawing>
      </w:r>
    </w:p>
    <w:p w14:paraId="45F5AFCF" w14:textId="77777777" w:rsidR="008A3C03" w:rsidRDefault="008A3C03" w:rsidP="004101C6"/>
    <w:p w14:paraId="5E6B38B7" w14:textId="4D8EA693" w:rsidR="008A3C03" w:rsidRDefault="008A3C03" w:rsidP="00EC402C">
      <w:pPr>
        <w:jc w:val="center"/>
      </w:pPr>
      <w:r w:rsidRPr="00EC402C">
        <w:rPr>
          <w:b/>
        </w:rPr>
        <w:t>Figure 3</w:t>
      </w:r>
      <w:r>
        <w:t xml:space="preserve"> Screenshot showing the Orders Page with dropdown for client select.</w:t>
      </w:r>
    </w:p>
    <w:p w14:paraId="098EFD0E" w14:textId="77777777" w:rsidR="008A3C03" w:rsidRDefault="008A3C03" w:rsidP="008A3C03"/>
    <w:p w14:paraId="749940D9" w14:textId="3659B0CE" w:rsidR="008A3C03" w:rsidRDefault="008A3C03">
      <w:r>
        <w:br w:type="page"/>
      </w:r>
    </w:p>
    <w:p w14:paraId="29E09EF0" w14:textId="77777777" w:rsidR="008A3C03" w:rsidRDefault="008A3C03" w:rsidP="008A3C03"/>
    <w:p w14:paraId="7D667389" w14:textId="03CEFD3D" w:rsidR="008A3C03" w:rsidRDefault="008A3C03" w:rsidP="00EC402C">
      <w:pPr>
        <w:jc w:val="center"/>
      </w:pPr>
      <w:r>
        <w:rPr>
          <w:noProof/>
          <w:lang w:val="en-US"/>
        </w:rPr>
        <w:drawing>
          <wp:inline distT="0" distB="0" distL="0" distR="0" wp14:anchorId="4E11EFEB" wp14:editId="036C5631">
            <wp:extent cx="4319905" cy="6932666"/>
            <wp:effectExtent l="0" t="0" r="0" b="1905"/>
            <wp:docPr id="5" name="Picture 4" descr="Macintosh HD:Users:darrentynan:Desktop:Screenshots:EMA Q2 Orders Page Order Created 1 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rrentynan:Desktop:Screenshots:EMA Q2 Orders Page Order Created 1 of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110" cy="6932994"/>
                    </a:xfrm>
                    <a:prstGeom prst="rect">
                      <a:avLst/>
                    </a:prstGeom>
                    <a:noFill/>
                    <a:ln>
                      <a:noFill/>
                    </a:ln>
                  </pic:spPr>
                </pic:pic>
              </a:graphicData>
            </a:graphic>
          </wp:inline>
        </w:drawing>
      </w:r>
    </w:p>
    <w:p w14:paraId="26270B7D" w14:textId="77777777" w:rsidR="008A3C03" w:rsidRDefault="008A3C03" w:rsidP="004101C6"/>
    <w:p w14:paraId="1CCE4DFA" w14:textId="6E24F712" w:rsidR="008A3C03" w:rsidRDefault="008A3C03" w:rsidP="00EC402C">
      <w:pPr>
        <w:jc w:val="center"/>
      </w:pPr>
      <w:r w:rsidRPr="00EC402C">
        <w:rPr>
          <w:b/>
        </w:rPr>
        <w:t>Figure 4</w:t>
      </w:r>
      <w:r>
        <w:t xml:space="preserve"> Screenshot showing the Orders Page with a new order being created.</w:t>
      </w:r>
    </w:p>
    <w:p w14:paraId="0F7DF4CC" w14:textId="77777777" w:rsidR="008A3C03" w:rsidRDefault="008A3C03" w:rsidP="008A3C03"/>
    <w:p w14:paraId="1B2759E3" w14:textId="4FB0261E" w:rsidR="008A3C03" w:rsidRDefault="008A3C03">
      <w:r>
        <w:br w:type="page"/>
      </w:r>
    </w:p>
    <w:p w14:paraId="33B31FC5" w14:textId="77777777" w:rsidR="008A3C03" w:rsidRDefault="008A3C03" w:rsidP="008A3C03"/>
    <w:p w14:paraId="42F06E8F" w14:textId="1D9AD0EF" w:rsidR="008A3C03" w:rsidRDefault="00F84D71" w:rsidP="00EC402C">
      <w:pPr>
        <w:jc w:val="center"/>
      </w:pPr>
      <w:r>
        <w:rPr>
          <w:noProof/>
          <w:lang w:val="en-US"/>
        </w:rPr>
        <w:drawing>
          <wp:inline distT="0" distB="0" distL="0" distR="0" wp14:anchorId="09A187FC" wp14:editId="6386A827">
            <wp:extent cx="4337182" cy="7023100"/>
            <wp:effectExtent l="0" t="0" r="6350" b="0"/>
            <wp:docPr id="6" name="Picture 5" descr="Macintosh HD:Users:darrentynan:Desktop:Screenshots:EMA Q2 Orders Page Order Created 2 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rrentynan:Desktop:Screenshots:EMA Q2 Orders Page Order Created 2 of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292" cy="7023279"/>
                    </a:xfrm>
                    <a:prstGeom prst="rect">
                      <a:avLst/>
                    </a:prstGeom>
                    <a:noFill/>
                    <a:ln>
                      <a:noFill/>
                    </a:ln>
                  </pic:spPr>
                </pic:pic>
              </a:graphicData>
            </a:graphic>
          </wp:inline>
        </w:drawing>
      </w:r>
    </w:p>
    <w:p w14:paraId="6013095C" w14:textId="77777777" w:rsidR="00F84D71" w:rsidRDefault="00F84D71" w:rsidP="00F84D71"/>
    <w:p w14:paraId="037FFCD4" w14:textId="7F49726F" w:rsidR="00F84D71" w:rsidRDefault="00F84D71" w:rsidP="00EC402C">
      <w:pPr>
        <w:jc w:val="center"/>
      </w:pPr>
      <w:r w:rsidRPr="00EC402C">
        <w:rPr>
          <w:b/>
        </w:rPr>
        <w:t>Figure 5</w:t>
      </w:r>
      <w:r>
        <w:t xml:space="preserve"> Screenshot showing the Orders Page with a new order created for the selected client.</w:t>
      </w:r>
    </w:p>
    <w:p w14:paraId="64AA9600" w14:textId="77777777" w:rsidR="00F84D71" w:rsidRDefault="00F84D71" w:rsidP="00F84D71"/>
    <w:p w14:paraId="3FB816DE" w14:textId="145216F2" w:rsidR="00F84D71" w:rsidRDefault="00F84D71">
      <w:r>
        <w:br w:type="page"/>
      </w:r>
    </w:p>
    <w:p w14:paraId="2C4702A7" w14:textId="77777777" w:rsidR="00F84D71" w:rsidRDefault="00F84D71" w:rsidP="00F84D71"/>
    <w:p w14:paraId="3561C99B" w14:textId="291210E7" w:rsidR="00F84D71" w:rsidRDefault="00F84D71" w:rsidP="00EC402C">
      <w:pPr>
        <w:jc w:val="center"/>
      </w:pPr>
      <w:r>
        <w:rPr>
          <w:noProof/>
          <w:lang w:val="en-US"/>
        </w:rPr>
        <w:drawing>
          <wp:inline distT="0" distB="0" distL="0" distR="0" wp14:anchorId="105269F0" wp14:editId="1F72BB12">
            <wp:extent cx="4304030" cy="6938305"/>
            <wp:effectExtent l="0" t="0" r="0" b="0"/>
            <wp:docPr id="8" name="Picture 7" descr="Macintosh HD:Users:darrentynan:Desktop:Screenshots:EMA Q2 Catalogue Page 1 of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rrentynan:Desktop:Screenshots:EMA Q2 Catalogue Page 1 of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4812" cy="6939566"/>
                    </a:xfrm>
                    <a:prstGeom prst="rect">
                      <a:avLst/>
                    </a:prstGeom>
                    <a:noFill/>
                    <a:ln>
                      <a:noFill/>
                    </a:ln>
                  </pic:spPr>
                </pic:pic>
              </a:graphicData>
            </a:graphic>
          </wp:inline>
        </w:drawing>
      </w:r>
    </w:p>
    <w:p w14:paraId="5FFECA73" w14:textId="77777777" w:rsidR="00F84D71" w:rsidRDefault="00F84D71" w:rsidP="004101C6"/>
    <w:p w14:paraId="1F9D74B3" w14:textId="5DE88569" w:rsidR="00F84D71" w:rsidRDefault="00F84D71" w:rsidP="00EC402C">
      <w:pPr>
        <w:jc w:val="center"/>
      </w:pPr>
      <w:r w:rsidRPr="00EC402C">
        <w:rPr>
          <w:b/>
        </w:rPr>
        <w:t>Figure 6</w:t>
      </w:r>
      <w:r>
        <w:t xml:space="preserve"> Screenshot showing the Catalogue Page.</w:t>
      </w:r>
    </w:p>
    <w:p w14:paraId="4CA98D45" w14:textId="77777777" w:rsidR="00F84D71" w:rsidRDefault="00F84D71" w:rsidP="004101C6"/>
    <w:p w14:paraId="5867CA2F" w14:textId="20C45E85" w:rsidR="00F84D71" w:rsidRDefault="00F84D71">
      <w:r>
        <w:br w:type="page"/>
      </w:r>
    </w:p>
    <w:p w14:paraId="286AC7F2" w14:textId="399303C0" w:rsidR="00F84D71" w:rsidRDefault="00F84D71" w:rsidP="00EC402C">
      <w:pPr>
        <w:jc w:val="center"/>
      </w:pPr>
      <w:r>
        <w:rPr>
          <w:noProof/>
          <w:lang w:val="en-US"/>
        </w:rPr>
        <w:lastRenderedPageBreak/>
        <w:drawing>
          <wp:inline distT="0" distB="0" distL="0" distR="0" wp14:anchorId="4B2E1E0B" wp14:editId="5313279F">
            <wp:extent cx="4373245" cy="7060419"/>
            <wp:effectExtent l="0" t="0" r="0" b="1270"/>
            <wp:docPr id="9" name="Picture 8" descr="Macintosh HD:Users:darrentynan:Desktop:Screenshots:EMA Q2 Catalogue Page 2 of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rrentynan:Desktop:Screenshots:EMA Q2 Catalogue Page 2 of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385" cy="7060644"/>
                    </a:xfrm>
                    <a:prstGeom prst="rect">
                      <a:avLst/>
                    </a:prstGeom>
                    <a:noFill/>
                    <a:ln>
                      <a:noFill/>
                    </a:ln>
                  </pic:spPr>
                </pic:pic>
              </a:graphicData>
            </a:graphic>
          </wp:inline>
        </w:drawing>
      </w:r>
    </w:p>
    <w:p w14:paraId="29ECC7B9" w14:textId="77777777" w:rsidR="00F84D71" w:rsidRDefault="00F84D71" w:rsidP="004101C6"/>
    <w:p w14:paraId="2CAE7ADE" w14:textId="1F4C36CF" w:rsidR="00F84D71" w:rsidRDefault="00F84D71" w:rsidP="00EC402C">
      <w:pPr>
        <w:jc w:val="center"/>
      </w:pPr>
      <w:r w:rsidRPr="00EC402C">
        <w:rPr>
          <w:b/>
        </w:rPr>
        <w:t>Figure 7</w:t>
      </w:r>
      <w:r>
        <w:t xml:space="preserve"> Screenshot showing the Catalogue Page with </w:t>
      </w:r>
      <w:r w:rsidR="00197436">
        <w:t>error detection</w:t>
      </w:r>
      <w:r>
        <w:t>.</w:t>
      </w:r>
    </w:p>
    <w:p w14:paraId="7BB6BE46" w14:textId="77777777" w:rsidR="00F84D71" w:rsidRDefault="00F84D71" w:rsidP="004101C6"/>
    <w:p w14:paraId="1BDE508D" w14:textId="3AC4F688" w:rsidR="00197436" w:rsidRDefault="00197436">
      <w:r>
        <w:br w:type="page"/>
      </w:r>
    </w:p>
    <w:p w14:paraId="313299EC" w14:textId="03A94107" w:rsidR="00197436" w:rsidRDefault="00197436" w:rsidP="00EC402C">
      <w:pPr>
        <w:jc w:val="center"/>
      </w:pPr>
      <w:r>
        <w:rPr>
          <w:noProof/>
          <w:lang w:val="en-US"/>
        </w:rPr>
        <w:lastRenderedPageBreak/>
        <w:drawing>
          <wp:inline distT="0" distB="0" distL="0" distR="0" wp14:anchorId="432D1B5B" wp14:editId="46C0FBED">
            <wp:extent cx="4378325" cy="7089721"/>
            <wp:effectExtent l="0" t="0" r="0" b="0"/>
            <wp:docPr id="10" name="Picture 9" descr="Macintosh HD:Users:darrentynan:Desktop:Screenshots:EMA Q2 Catalogue Page 3 of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rrentynan:Desktop:Screenshots:EMA Q2 Catalogue Page 3 of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8436" cy="7089901"/>
                    </a:xfrm>
                    <a:prstGeom prst="rect">
                      <a:avLst/>
                    </a:prstGeom>
                    <a:noFill/>
                    <a:ln>
                      <a:noFill/>
                    </a:ln>
                  </pic:spPr>
                </pic:pic>
              </a:graphicData>
            </a:graphic>
          </wp:inline>
        </w:drawing>
      </w:r>
    </w:p>
    <w:p w14:paraId="2ACB3183" w14:textId="77777777" w:rsidR="00197436" w:rsidRDefault="00197436" w:rsidP="004101C6"/>
    <w:p w14:paraId="701F80F4" w14:textId="013A10F8" w:rsidR="00197436" w:rsidRDefault="00197436" w:rsidP="00EC402C">
      <w:pPr>
        <w:jc w:val="center"/>
      </w:pPr>
      <w:r w:rsidRPr="00EC402C">
        <w:rPr>
          <w:b/>
        </w:rPr>
        <w:t>Figure 8</w:t>
      </w:r>
      <w:r>
        <w:t xml:space="preserve"> Screenshot showing the Catalogue Page with item ordered.</w:t>
      </w:r>
    </w:p>
    <w:p w14:paraId="50372F54" w14:textId="77777777" w:rsidR="00197436" w:rsidRDefault="00197436" w:rsidP="004101C6"/>
    <w:p w14:paraId="2BA9A7A7" w14:textId="269175EE" w:rsidR="00197436" w:rsidRDefault="00197436">
      <w:r>
        <w:br w:type="page"/>
      </w:r>
    </w:p>
    <w:p w14:paraId="34C15F6B" w14:textId="54100B71" w:rsidR="00FA1F6B" w:rsidRDefault="00F51FEB" w:rsidP="00EC402C">
      <w:pPr>
        <w:jc w:val="center"/>
      </w:pPr>
      <w:r>
        <w:rPr>
          <w:noProof/>
          <w:lang w:val="en-US"/>
        </w:rPr>
        <w:lastRenderedPageBreak/>
        <w:drawing>
          <wp:inline distT="0" distB="0" distL="0" distR="0" wp14:anchorId="345904F2" wp14:editId="74D20B74">
            <wp:extent cx="4349889" cy="7200900"/>
            <wp:effectExtent l="0" t="0" r="0" b="0"/>
            <wp:docPr id="16" name="Picture 15" descr="Macintosh HD:Users:darrentynan:Desktop:Screenshots:EMA Q2 Ord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rrentynan:Desktop:Screenshots:EMA Q2 Order summa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0190" cy="7201398"/>
                    </a:xfrm>
                    <a:prstGeom prst="rect">
                      <a:avLst/>
                    </a:prstGeom>
                    <a:noFill/>
                    <a:ln>
                      <a:noFill/>
                    </a:ln>
                  </pic:spPr>
                </pic:pic>
              </a:graphicData>
            </a:graphic>
          </wp:inline>
        </w:drawing>
      </w:r>
    </w:p>
    <w:p w14:paraId="69A10D3B" w14:textId="77777777" w:rsidR="00F51FEB" w:rsidRDefault="00F51FEB"/>
    <w:p w14:paraId="53EDCED3" w14:textId="137D5CE3" w:rsidR="00F51FEB" w:rsidRDefault="00F51FEB" w:rsidP="00EC402C">
      <w:pPr>
        <w:jc w:val="center"/>
      </w:pPr>
      <w:r w:rsidRPr="00EC402C">
        <w:rPr>
          <w:b/>
        </w:rPr>
        <w:t>Figure 9</w:t>
      </w:r>
      <w:r>
        <w:t xml:space="preserve"> Screenshot showing the Order Page with widgets added to order.</w:t>
      </w:r>
    </w:p>
    <w:p w14:paraId="154CCDCE" w14:textId="77777777" w:rsidR="00F51FEB" w:rsidRDefault="00F51FEB"/>
    <w:p w14:paraId="0F228B00" w14:textId="6B456A62" w:rsidR="00F51FEB" w:rsidRDefault="00F51FEB">
      <w:r>
        <w:br w:type="page"/>
      </w:r>
    </w:p>
    <w:p w14:paraId="610F2703" w14:textId="77777777" w:rsidR="00F51FEB" w:rsidRDefault="00F51FEB"/>
    <w:p w14:paraId="4B712816" w14:textId="77777777" w:rsidR="00FA1F6B" w:rsidRDefault="00FA1F6B"/>
    <w:p w14:paraId="3565FCA6" w14:textId="018D8C9C" w:rsidR="00197436" w:rsidRDefault="00197436" w:rsidP="00EC402C">
      <w:pPr>
        <w:jc w:val="center"/>
      </w:pPr>
      <w:r>
        <w:rPr>
          <w:noProof/>
          <w:lang w:val="en-US"/>
        </w:rPr>
        <w:drawing>
          <wp:inline distT="0" distB="0" distL="0" distR="0" wp14:anchorId="4986C8FF" wp14:editId="6DD75093">
            <wp:extent cx="4370705" cy="7045787"/>
            <wp:effectExtent l="0" t="0" r="0" b="0"/>
            <wp:docPr id="11" name="Picture 10" descr="Macintosh HD:Users:darrentynan:Desktop:Screenshots:EMA Q2 Map Page 1 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rrentynan:Desktop:Screenshots:EMA Q2 Map Page 1 of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0845" cy="7046012"/>
                    </a:xfrm>
                    <a:prstGeom prst="rect">
                      <a:avLst/>
                    </a:prstGeom>
                    <a:noFill/>
                    <a:ln>
                      <a:noFill/>
                    </a:ln>
                  </pic:spPr>
                </pic:pic>
              </a:graphicData>
            </a:graphic>
          </wp:inline>
        </w:drawing>
      </w:r>
    </w:p>
    <w:p w14:paraId="7AEA9561" w14:textId="77777777" w:rsidR="00197436" w:rsidRDefault="00197436" w:rsidP="004101C6"/>
    <w:p w14:paraId="648B267D" w14:textId="2291C589" w:rsidR="00197436" w:rsidRDefault="00141E00" w:rsidP="00EC402C">
      <w:pPr>
        <w:jc w:val="center"/>
      </w:pPr>
      <w:r w:rsidRPr="00EC402C">
        <w:rPr>
          <w:b/>
        </w:rPr>
        <w:t>Figure 10</w:t>
      </w:r>
      <w:r w:rsidR="00197436">
        <w:t xml:space="preserve"> Screenshot showing the Map Page with marker for device location prior to order being placed.</w:t>
      </w:r>
    </w:p>
    <w:p w14:paraId="56A7E605" w14:textId="77777777" w:rsidR="00197436" w:rsidRDefault="00197436" w:rsidP="00197436"/>
    <w:p w14:paraId="147195C3" w14:textId="0DA96B32" w:rsidR="00197436" w:rsidRDefault="00197436" w:rsidP="00EC402C">
      <w:pPr>
        <w:jc w:val="center"/>
      </w:pPr>
      <w:r>
        <w:br w:type="page"/>
      </w:r>
      <w:r>
        <w:rPr>
          <w:noProof/>
          <w:lang w:val="en-US"/>
        </w:rPr>
        <w:lastRenderedPageBreak/>
        <w:drawing>
          <wp:inline distT="0" distB="0" distL="0" distR="0" wp14:anchorId="0844D455" wp14:editId="7569BF86">
            <wp:extent cx="4385945" cy="7133766"/>
            <wp:effectExtent l="0" t="0" r="8255" b="3810"/>
            <wp:docPr id="12" name="Picture 11" descr="Macintosh HD:Users:darrentynan:Desktop:Screenshots:EMA Q2 Map Page 2 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rrentynan:Desktop:Screenshots:EMA Q2 Map Page 2 of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945" cy="7133766"/>
                    </a:xfrm>
                    <a:prstGeom prst="rect">
                      <a:avLst/>
                    </a:prstGeom>
                    <a:noFill/>
                    <a:ln>
                      <a:noFill/>
                    </a:ln>
                  </pic:spPr>
                </pic:pic>
              </a:graphicData>
            </a:graphic>
          </wp:inline>
        </w:drawing>
      </w:r>
    </w:p>
    <w:p w14:paraId="3021B4B9" w14:textId="77777777" w:rsidR="00197436" w:rsidRDefault="00197436" w:rsidP="004101C6"/>
    <w:p w14:paraId="7552C114" w14:textId="20A7CE8B" w:rsidR="00197436" w:rsidRDefault="00141E00" w:rsidP="00EC402C">
      <w:pPr>
        <w:jc w:val="center"/>
      </w:pPr>
      <w:r w:rsidRPr="00EC402C">
        <w:rPr>
          <w:b/>
        </w:rPr>
        <w:t>Figure 11</w:t>
      </w:r>
      <w:r w:rsidR="00197436">
        <w:t xml:space="preserve"> Screenshot showing the Map Page with markers for orders location.</w:t>
      </w:r>
    </w:p>
    <w:p w14:paraId="487DBFCD" w14:textId="77777777" w:rsidR="00197436" w:rsidRDefault="00197436" w:rsidP="00197436"/>
    <w:p w14:paraId="1B3401D4" w14:textId="7BB27570" w:rsidR="008F625E" w:rsidRDefault="008F625E">
      <w:r>
        <w:br w:type="page"/>
      </w:r>
    </w:p>
    <w:p w14:paraId="085056DB" w14:textId="77777777" w:rsidR="00197436" w:rsidRDefault="00197436" w:rsidP="00197436"/>
    <w:p w14:paraId="181EE418" w14:textId="4C042359" w:rsidR="00197436" w:rsidRDefault="008F625E" w:rsidP="00EC402C">
      <w:pPr>
        <w:jc w:val="center"/>
      </w:pPr>
      <w:r>
        <w:rPr>
          <w:noProof/>
          <w:lang w:val="en-US"/>
        </w:rPr>
        <w:drawing>
          <wp:inline distT="0" distB="0" distL="0" distR="0" wp14:anchorId="3096E097" wp14:editId="751757B7">
            <wp:extent cx="4390390" cy="7162155"/>
            <wp:effectExtent l="0" t="0" r="3810" b="1270"/>
            <wp:docPr id="14" name="Picture 13" descr="Macintosh HD:Users:darrentynan:Desktop:Screenshots:EMA Q2 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rrentynan:Desktop:Screenshots:EMA Q2 About 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47" cy="7163227"/>
                    </a:xfrm>
                    <a:prstGeom prst="rect">
                      <a:avLst/>
                    </a:prstGeom>
                    <a:noFill/>
                    <a:ln>
                      <a:noFill/>
                    </a:ln>
                  </pic:spPr>
                </pic:pic>
              </a:graphicData>
            </a:graphic>
          </wp:inline>
        </w:drawing>
      </w:r>
    </w:p>
    <w:p w14:paraId="4CDA498F" w14:textId="77777777" w:rsidR="008F625E" w:rsidRDefault="008F625E" w:rsidP="004101C6"/>
    <w:p w14:paraId="06960ED9" w14:textId="2D294319" w:rsidR="008F625E" w:rsidRDefault="008F625E" w:rsidP="00EC402C">
      <w:pPr>
        <w:jc w:val="center"/>
      </w:pPr>
      <w:r w:rsidRPr="00EC402C">
        <w:rPr>
          <w:b/>
        </w:rPr>
        <w:t>Figure 12</w:t>
      </w:r>
      <w:r>
        <w:t xml:space="preserve"> Screenshot showing the About Page with top half of instructions shown.</w:t>
      </w:r>
    </w:p>
    <w:p w14:paraId="6D44E1C4" w14:textId="77777777" w:rsidR="008F625E" w:rsidRDefault="008F625E" w:rsidP="004101C6"/>
    <w:p w14:paraId="5188FD74" w14:textId="1D589035" w:rsidR="001923E5" w:rsidRDefault="001923E5"/>
    <w:p w14:paraId="70BFB2E7" w14:textId="77777777" w:rsidR="00141E00" w:rsidRPr="001923E5" w:rsidRDefault="00141E00" w:rsidP="00141E00">
      <w:pPr>
        <w:rPr>
          <w:b/>
        </w:rPr>
      </w:pPr>
      <w:r w:rsidRPr="001923E5">
        <w:rPr>
          <w:b/>
        </w:rPr>
        <w:lastRenderedPageBreak/>
        <w:t>Application outline and navigation</w:t>
      </w:r>
    </w:p>
    <w:p w14:paraId="053F3B89" w14:textId="77777777" w:rsidR="00141E00" w:rsidRDefault="00141E00" w:rsidP="00141E00"/>
    <w:p w14:paraId="65DBB4BC" w14:textId="77777777" w:rsidR="00141E00" w:rsidRDefault="00141E00" w:rsidP="00141E00">
      <w:r>
        <w:t>As can be seen from the above screenshot’s the application is complete (well at least my interpretation).</w:t>
      </w:r>
    </w:p>
    <w:p w14:paraId="38B17274" w14:textId="77777777" w:rsidR="00141E00" w:rsidRDefault="00141E00" w:rsidP="00141E00"/>
    <w:p w14:paraId="0A80A409" w14:textId="77777777" w:rsidR="00141E00" w:rsidRDefault="00141E00" w:rsidP="00141E00">
      <w:pPr>
        <w:rPr>
          <w:b/>
        </w:rPr>
      </w:pPr>
      <w:r w:rsidRPr="00555F2C">
        <w:rPr>
          <w:b/>
        </w:rPr>
        <w:t>Functional Requirement 1.1</w:t>
      </w:r>
    </w:p>
    <w:p w14:paraId="0421A339" w14:textId="77777777" w:rsidR="00141E00" w:rsidRPr="00555F2C" w:rsidRDefault="00141E00" w:rsidP="00141E00">
      <w:pPr>
        <w:rPr>
          <w:b/>
        </w:rPr>
      </w:pPr>
    </w:p>
    <w:p w14:paraId="197F6CCB" w14:textId="77777777" w:rsidR="00141E00" w:rsidRDefault="00141E00" w:rsidP="00141E00">
      <w:r>
        <w:t xml:space="preserve">From </w:t>
      </w:r>
      <w:r w:rsidRPr="001923E5">
        <w:rPr>
          <w:b/>
        </w:rPr>
        <w:t>Figure 1</w:t>
      </w:r>
      <w:r>
        <w:t xml:space="preserve">, after the salesperson credentials have been entered and upon clicking Login; the username is validated according to FR1.1 if the credential are valid then the user is directed to the Orders Page as show in </w:t>
      </w:r>
      <w:r w:rsidRPr="00555F2C">
        <w:rPr>
          <w:b/>
        </w:rPr>
        <w:t xml:space="preserve">Figure </w:t>
      </w:r>
      <w:r>
        <w:rPr>
          <w:b/>
        </w:rPr>
        <w:t>3</w:t>
      </w:r>
      <w:r>
        <w:t>. If not than an alert box is shown not allowing you to continue.</w:t>
      </w:r>
    </w:p>
    <w:p w14:paraId="487D6C3B" w14:textId="77777777" w:rsidR="00141E00" w:rsidRDefault="00141E00" w:rsidP="00141E00"/>
    <w:p w14:paraId="0EADEE06" w14:textId="77777777" w:rsidR="00141E00" w:rsidRDefault="00141E00" w:rsidP="00141E00"/>
    <w:p w14:paraId="419126CF" w14:textId="77777777" w:rsidR="00141E00" w:rsidRPr="00555F2C" w:rsidRDefault="00141E00" w:rsidP="00141E00">
      <w:pPr>
        <w:rPr>
          <w:b/>
        </w:rPr>
      </w:pPr>
      <w:r w:rsidRPr="00555F2C">
        <w:rPr>
          <w:b/>
        </w:rPr>
        <w:t>Client Selection</w:t>
      </w:r>
    </w:p>
    <w:p w14:paraId="788AA9BD" w14:textId="77777777" w:rsidR="00141E00" w:rsidRDefault="00141E00" w:rsidP="00141E00"/>
    <w:p w14:paraId="7A9EAFFE" w14:textId="77777777" w:rsidR="00141E00" w:rsidRDefault="00141E00" w:rsidP="00141E00">
      <w:r>
        <w:t xml:space="preserve">In the essence of separation </w:t>
      </w:r>
      <w:r w:rsidRPr="008B1A04">
        <w:rPr>
          <w:b/>
        </w:rPr>
        <w:t xml:space="preserve">Figure </w:t>
      </w:r>
      <w:r>
        <w:rPr>
          <w:b/>
        </w:rPr>
        <w:t>3</w:t>
      </w:r>
      <w:r>
        <w:t>, allow you to select a valid client from the dropdown list prior to creating a new order.</w:t>
      </w:r>
    </w:p>
    <w:p w14:paraId="34D298B0" w14:textId="77777777" w:rsidR="00141E00" w:rsidRDefault="00141E00" w:rsidP="00141E00"/>
    <w:p w14:paraId="0E3863B2" w14:textId="77777777" w:rsidR="00141E00" w:rsidRDefault="00141E00" w:rsidP="00141E00">
      <w:r>
        <w:t xml:space="preserve">After selecting a client from the dropdown you can Create New Order and the timestamp, company name and company address is added to the order summary section as can be seen in </w:t>
      </w:r>
      <w:r w:rsidRPr="008B1A04">
        <w:rPr>
          <w:b/>
        </w:rPr>
        <w:t xml:space="preserve">Figure </w:t>
      </w:r>
      <w:r>
        <w:rPr>
          <w:b/>
        </w:rPr>
        <w:t xml:space="preserve">4. </w:t>
      </w:r>
      <w:r>
        <w:t>If you have not selected a client from the dropdown then you will be shown an alert if you try to Create New Order.</w:t>
      </w:r>
    </w:p>
    <w:p w14:paraId="24554948" w14:textId="77777777" w:rsidR="00141E00" w:rsidRDefault="00141E00" w:rsidP="00141E00"/>
    <w:p w14:paraId="76E909AC" w14:textId="77777777" w:rsidR="00141E00" w:rsidRDefault="00141E00" w:rsidP="00141E00"/>
    <w:p w14:paraId="6525065D" w14:textId="77777777" w:rsidR="00141E00" w:rsidRDefault="00141E00" w:rsidP="00141E00">
      <w:pPr>
        <w:rPr>
          <w:b/>
        </w:rPr>
      </w:pPr>
      <w:r w:rsidRPr="00555F2C">
        <w:rPr>
          <w:b/>
        </w:rPr>
        <w:t>Functional Requirement</w:t>
      </w:r>
      <w:r>
        <w:rPr>
          <w:b/>
        </w:rPr>
        <w:t xml:space="preserve"> 1.2 and 1.3</w:t>
      </w:r>
    </w:p>
    <w:p w14:paraId="587219CA" w14:textId="77777777" w:rsidR="00141E00" w:rsidRDefault="00141E00" w:rsidP="00141E00"/>
    <w:p w14:paraId="2C544BD3" w14:textId="77777777" w:rsidR="00141E00" w:rsidRDefault="00141E00" w:rsidP="00141E00">
      <w:r>
        <w:t>As can be seen from the Catalogue Page you can iterate over the widget list via the arrow buttons. The Client ID along with the Widget ID, description and Asking Price updated to reflect the current index.</w:t>
      </w:r>
    </w:p>
    <w:p w14:paraId="38EDB7A4" w14:textId="77777777" w:rsidR="00141E00" w:rsidRDefault="00141E00" w:rsidP="00141E00"/>
    <w:p w14:paraId="12AAEE31" w14:textId="77777777" w:rsidR="00141E00" w:rsidRDefault="00141E00" w:rsidP="00141E00">
      <w:r>
        <w:t xml:space="preserve">As shown in </w:t>
      </w:r>
      <w:r>
        <w:rPr>
          <w:b/>
        </w:rPr>
        <w:t>Figure 7</w:t>
      </w:r>
      <w:r>
        <w:t xml:space="preserve"> </w:t>
      </w:r>
      <w:proofErr w:type="gramStart"/>
      <w:r>
        <w:t>I</w:t>
      </w:r>
      <w:proofErr w:type="gramEnd"/>
      <w:r>
        <w:t xml:space="preserve"> have implemented error checking for Quantity less than 0, or Discount Price greater than Asking Price. If all checks pass then the widget is added to the order as can be seen in </w:t>
      </w:r>
      <w:r w:rsidRPr="00F35048">
        <w:rPr>
          <w:b/>
        </w:rPr>
        <w:t>Figure 8</w:t>
      </w:r>
      <w:r>
        <w:t>.</w:t>
      </w:r>
    </w:p>
    <w:p w14:paraId="42807896" w14:textId="77777777" w:rsidR="00141E00" w:rsidRDefault="00141E00" w:rsidP="00141E00"/>
    <w:p w14:paraId="559EE177" w14:textId="77777777" w:rsidR="00141E00" w:rsidRDefault="00141E00" w:rsidP="00141E00">
      <w:pPr>
        <w:rPr>
          <w:b/>
        </w:rPr>
      </w:pPr>
    </w:p>
    <w:p w14:paraId="4B3C7D4D" w14:textId="77777777" w:rsidR="00141E00" w:rsidRDefault="00141E00" w:rsidP="00141E00">
      <w:pPr>
        <w:rPr>
          <w:b/>
        </w:rPr>
      </w:pPr>
      <w:r w:rsidRPr="00555F2C">
        <w:rPr>
          <w:b/>
        </w:rPr>
        <w:t>Functional Requirement</w:t>
      </w:r>
      <w:r>
        <w:rPr>
          <w:b/>
        </w:rPr>
        <w:t xml:space="preserve"> 1.4</w:t>
      </w:r>
    </w:p>
    <w:p w14:paraId="6A9FE277" w14:textId="77777777" w:rsidR="00141E00" w:rsidRDefault="00141E00" w:rsidP="00141E00"/>
    <w:p w14:paraId="12BFD3DD" w14:textId="77777777" w:rsidR="00141E00" w:rsidRDefault="00141E00" w:rsidP="00141E00">
      <w:r>
        <w:t xml:space="preserve">On each Add To Order event, the selected widget is added to the order summary with the subtotal, vat and total be calculated in real time. As can be seen in </w:t>
      </w:r>
      <w:r w:rsidRPr="00F35048">
        <w:rPr>
          <w:b/>
        </w:rPr>
        <w:t>Figure 9</w:t>
      </w:r>
      <w:r>
        <w:t>.</w:t>
      </w:r>
    </w:p>
    <w:p w14:paraId="3DCF4D7E" w14:textId="01FC1203" w:rsidR="00E12AAC" w:rsidRDefault="00E12AAC" w:rsidP="00141E00"/>
    <w:p w14:paraId="3E4BB523" w14:textId="77777777" w:rsidR="00E12AAC" w:rsidRDefault="00E12AAC" w:rsidP="00141E00"/>
    <w:p w14:paraId="7970D475" w14:textId="77777777" w:rsidR="00E12AAC" w:rsidRDefault="00E12AAC" w:rsidP="00141E00"/>
    <w:p w14:paraId="78938E0D" w14:textId="77777777" w:rsidR="00E12AAC" w:rsidRDefault="00E12AAC" w:rsidP="00141E00"/>
    <w:p w14:paraId="4FBD8B2C" w14:textId="77777777" w:rsidR="00E12AAC" w:rsidRDefault="00E12AAC" w:rsidP="00141E00"/>
    <w:p w14:paraId="3590F9F7" w14:textId="77777777" w:rsidR="00E12AAC" w:rsidRDefault="00E12AAC" w:rsidP="00141E00"/>
    <w:p w14:paraId="0BE54644" w14:textId="77777777" w:rsidR="00141E00" w:rsidRDefault="00141E00" w:rsidP="00141E00">
      <w:pPr>
        <w:rPr>
          <w:b/>
        </w:rPr>
      </w:pPr>
      <w:r w:rsidRPr="00555F2C">
        <w:rPr>
          <w:b/>
        </w:rPr>
        <w:lastRenderedPageBreak/>
        <w:t>Functional Requirement</w:t>
      </w:r>
      <w:r>
        <w:rPr>
          <w:b/>
        </w:rPr>
        <w:t xml:space="preserve"> 2.1</w:t>
      </w:r>
    </w:p>
    <w:p w14:paraId="75C55626" w14:textId="77777777" w:rsidR="00141E00" w:rsidRDefault="00141E00" w:rsidP="00141E00"/>
    <w:p w14:paraId="2E86D988" w14:textId="77777777" w:rsidR="00141E00" w:rsidRDefault="00141E00" w:rsidP="00141E00">
      <w:r>
        <w:t xml:space="preserve">From the Map Page as can be seen in </w:t>
      </w:r>
      <w:r w:rsidRPr="00AE37B5">
        <w:rPr>
          <w:b/>
        </w:rPr>
        <w:t>Figure 10</w:t>
      </w:r>
      <w:r>
        <w:t xml:space="preserve"> then device’s current location can be seen. </w:t>
      </w:r>
    </w:p>
    <w:p w14:paraId="0653F546" w14:textId="77777777" w:rsidR="00141E00" w:rsidRDefault="00141E00" w:rsidP="00141E00"/>
    <w:p w14:paraId="571EFBD5" w14:textId="77777777" w:rsidR="00141E00" w:rsidRDefault="00141E00" w:rsidP="00141E00">
      <w:pPr>
        <w:rPr>
          <w:b/>
        </w:rPr>
      </w:pPr>
    </w:p>
    <w:p w14:paraId="5AB00E4B" w14:textId="77777777" w:rsidR="00141E00" w:rsidRDefault="00141E00" w:rsidP="00141E00">
      <w:pPr>
        <w:rPr>
          <w:b/>
        </w:rPr>
      </w:pPr>
      <w:r w:rsidRPr="00555F2C">
        <w:rPr>
          <w:b/>
        </w:rPr>
        <w:t>Functional Requirement</w:t>
      </w:r>
      <w:r>
        <w:rPr>
          <w:b/>
        </w:rPr>
        <w:t xml:space="preserve"> 2.2</w:t>
      </w:r>
    </w:p>
    <w:p w14:paraId="2F212D03" w14:textId="77777777" w:rsidR="00141E00" w:rsidRDefault="00141E00" w:rsidP="00141E00">
      <w:r>
        <w:t xml:space="preserve"> </w:t>
      </w:r>
    </w:p>
    <w:p w14:paraId="26C896CC" w14:textId="77777777" w:rsidR="00141E00" w:rsidRDefault="00141E00" w:rsidP="00141E00">
      <w:r>
        <w:t xml:space="preserve">From the Map Page as can be seen in </w:t>
      </w:r>
      <w:r w:rsidRPr="00AE37B5">
        <w:rPr>
          <w:b/>
        </w:rPr>
        <w:t>Figure 1</w:t>
      </w:r>
      <w:r>
        <w:rPr>
          <w:b/>
        </w:rPr>
        <w:t>1</w:t>
      </w:r>
      <w:r>
        <w:t xml:space="preserve"> after orders have been placed then device’s current location can is show but also markers for the days placed orders. </w:t>
      </w:r>
    </w:p>
    <w:p w14:paraId="784DC741" w14:textId="77777777" w:rsidR="00141E00" w:rsidRPr="00555F2C" w:rsidRDefault="00141E00" w:rsidP="00141E00"/>
    <w:p w14:paraId="76A9F242" w14:textId="77777777" w:rsidR="00141E00" w:rsidRDefault="00141E00"/>
    <w:p w14:paraId="2F4DB630" w14:textId="485D089C" w:rsidR="00CF0A38" w:rsidRPr="00CF0A38" w:rsidRDefault="00CF0A38">
      <w:pPr>
        <w:rPr>
          <w:b/>
        </w:rPr>
      </w:pPr>
      <w:r w:rsidRPr="00CF0A38">
        <w:rPr>
          <w:b/>
        </w:rPr>
        <w:t>Plugin’s used</w:t>
      </w:r>
    </w:p>
    <w:p w14:paraId="15D2508D" w14:textId="77777777" w:rsidR="00E12AAC" w:rsidRPr="00CF0A38" w:rsidRDefault="00E12AAC"/>
    <w:p w14:paraId="28DE1DB4" w14:textId="00D4D2EB" w:rsidR="0028731C" w:rsidRDefault="0028731C" w:rsidP="00CF0A38">
      <w:pPr>
        <w:pStyle w:val="ListParagraph"/>
        <w:numPr>
          <w:ilvl w:val="0"/>
          <w:numId w:val="1"/>
        </w:numPr>
      </w:pPr>
      <w:hyperlink r:id="rId27" w:history="1">
        <w:proofErr w:type="spellStart"/>
        <w:proofErr w:type="gramStart"/>
        <w:r w:rsidRPr="00CF0A38">
          <w:rPr>
            <w:rStyle w:val="Hyperlink"/>
          </w:rPr>
          <w:t>cordova</w:t>
        </w:r>
        <w:proofErr w:type="spellEnd"/>
        <w:proofErr w:type="gramEnd"/>
        <w:r w:rsidRPr="00CF0A38">
          <w:rPr>
            <w:rStyle w:val="Hyperlink"/>
          </w:rPr>
          <w:t>-plugin-geolocation</w:t>
        </w:r>
      </w:hyperlink>
    </w:p>
    <w:p w14:paraId="24F49A88" w14:textId="0A0B3249" w:rsidR="00CF0A38" w:rsidRDefault="00CF0A38" w:rsidP="00CF0A38">
      <w:pPr>
        <w:pStyle w:val="ListParagraph"/>
        <w:numPr>
          <w:ilvl w:val="0"/>
          <w:numId w:val="1"/>
        </w:numPr>
      </w:pPr>
      <w:hyperlink r:id="rId28" w:history="1">
        <w:proofErr w:type="spellStart"/>
        <w:proofErr w:type="gramStart"/>
        <w:r w:rsidRPr="00CF0A38">
          <w:rPr>
            <w:rStyle w:val="Hyperlink"/>
          </w:rPr>
          <w:t>cordova</w:t>
        </w:r>
        <w:proofErr w:type="spellEnd"/>
        <w:proofErr w:type="gramEnd"/>
        <w:r w:rsidRPr="00CF0A38">
          <w:rPr>
            <w:rStyle w:val="Hyperlink"/>
          </w:rPr>
          <w:t>-plugin-</w:t>
        </w:r>
        <w:proofErr w:type="spellStart"/>
        <w:r w:rsidRPr="00CF0A38">
          <w:rPr>
            <w:rStyle w:val="Hyperlink"/>
          </w:rPr>
          <w:t>nativegeocoder</w:t>
        </w:r>
        <w:proofErr w:type="spellEnd"/>
      </w:hyperlink>
    </w:p>
    <w:p w14:paraId="7D84EB74" w14:textId="7454FBD1" w:rsidR="00CF0A38" w:rsidRDefault="00CF0A38" w:rsidP="00CF0A38">
      <w:pPr>
        <w:pStyle w:val="ListParagraph"/>
        <w:numPr>
          <w:ilvl w:val="0"/>
          <w:numId w:val="1"/>
        </w:numPr>
      </w:pPr>
      <w:hyperlink r:id="rId29" w:history="1">
        <w:proofErr w:type="spellStart"/>
        <w:proofErr w:type="gramStart"/>
        <w:r w:rsidRPr="00CF0A38">
          <w:rPr>
            <w:rStyle w:val="Hyperlink"/>
          </w:rPr>
          <w:t>cordova</w:t>
        </w:r>
        <w:proofErr w:type="spellEnd"/>
        <w:proofErr w:type="gramEnd"/>
        <w:r w:rsidRPr="00CF0A38">
          <w:rPr>
            <w:rStyle w:val="Hyperlink"/>
          </w:rPr>
          <w:t>-plugin-</w:t>
        </w:r>
        <w:proofErr w:type="spellStart"/>
        <w:r w:rsidRPr="00CF0A38">
          <w:rPr>
            <w:rStyle w:val="Hyperlink"/>
          </w:rPr>
          <w:t>googlemaps</w:t>
        </w:r>
        <w:proofErr w:type="spellEnd"/>
      </w:hyperlink>
    </w:p>
    <w:p w14:paraId="6F49B7E6" w14:textId="77777777" w:rsidR="00CF0A38" w:rsidRPr="00CF0A38" w:rsidRDefault="00CF0A38"/>
    <w:p w14:paraId="0FADFFB9" w14:textId="21C777FA" w:rsidR="0028731C" w:rsidRDefault="004A157D">
      <w:r>
        <w:t>All installation and use was covered by instructions in the above links.</w:t>
      </w:r>
    </w:p>
    <w:p w14:paraId="2271C290" w14:textId="77777777" w:rsidR="004A157D" w:rsidRDefault="004A157D"/>
    <w:p w14:paraId="573D7FCE" w14:textId="77777777" w:rsidR="004A157D" w:rsidRPr="00CF0A38" w:rsidRDefault="004A157D"/>
    <w:p w14:paraId="34201879" w14:textId="126BEF62" w:rsidR="00CF0A38" w:rsidRPr="00CF0A38" w:rsidRDefault="00CF0A38" w:rsidP="0028731C">
      <w:pPr>
        <w:rPr>
          <w:rFonts w:eastAsia="Times New Roman"/>
          <w:b/>
          <w:color w:val="333333"/>
          <w:shd w:val="clear" w:color="auto" w:fill="FFFFFF"/>
        </w:rPr>
      </w:pPr>
      <w:r w:rsidRPr="00CF0A38">
        <w:rPr>
          <w:rFonts w:eastAsia="Times New Roman"/>
          <w:b/>
          <w:color w:val="333333"/>
          <w:shd w:val="clear" w:color="auto" w:fill="FFFFFF"/>
        </w:rPr>
        <w:t>Cordova plugin geolocation</w:t>
      </w:r>
    </w:p>
    <w:p w14:paraId="4E579E97" w14:textId="77777777" w:rsidR="00CF0A38" w:rsidRDefault="00CF0A38" w:rsidP="0028731C">
      <w:pPr>
        <w:rPr>
          <w:rFonts w:eastAsia="Times New Roman"/>
          <w:color w:val="333333"/>
          <w:shd w:val="clear" w:color="auto" w:fill="FFFFFF"/>
        </w:rPr>
      </w:pPr>
    </w:p>
    <w:p w14:paraId="1DEB792D" w14:textId="77777777" w:rsidR="0028731C" w:rsidRPr="00CF0A38" w:rsidRDefault="0028731C" w:rsidP="0028731C">
      <w:pPr>
        <w:rPr>
          <w:rFonts w:eastAsia="Times New Roman"/>
        </w:rPr>
      </w:pPr>
      <w:r w:rsidRPr="00CF0A38">
        <w:rPr>
          <w:rFonts w:eastAsia="Times New Roman"/>
          <w:color w:val="333333"/>
          <w:shd w:val="clear" w:color="auto" w:fill="FFFFFF"/>
        </w:rPr>
        <w:t>This plugin provides information about the device's location, such as latitude and longitude.</w:t>
      </w:r>
    </w:p>
    <w:p w14:paraId="21381588" w14:textId="77777777" w:rsidR="0028731C" w:rsidRPr="00CF0A38" w:rsidRDefault="0028731C"/>
    <w:p w14:paraId="60686A57" w14:textId="2D208DCC" w:rsidR="0028731C" w:rsidRPr="00CF0A38" w:rsidRDefault="0028731C">
      <w:r w:rsidRPr="00CF0A38">
        <w:t>To install from terminal of project folder:</w:t>
      </w:r>
    </w:p>
    <w:p w14:paraId="20C47DF3" w14:textId="77777777" w:rsidR="0028731C" w:rsidRPr="00CF0A38" w:rsidRDefault="0028731C"/>
    <w:p w14:paraId="31F2B513" w14:textId="77777777" w:rsidR="0028731C" w:rsidRPr="00CF0A38" w:rsidRDefault="0028731C" w:rsidP="002873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cs="Courier"/>
          <w:color w:val="333333"/>
        </w:rPr>
      </w:pPr>
      <w:proofErr w:type="spellStart"/>
      <w:proofErr w:type="gramStart"/>
      <w:r w:rsidRPr="00CF0A38">
        <w:rPr>
          <w:rFonts w:cs="Courier"/>
          <w:color w:val="333333"/>
        </w:rPr>
        <w:t>cordova</w:t>
      </w:r>
      <w:proofErr w:type="spellEnd"/>
      <w:proofErr w:type="gramEnd"/>
      <w:r w:rsidRPr="00CF0A38">
        <w:rPr>
          <w:rFonts w:cs="Courier"/>
          <w:color w:val="333333"/>
        </w:rPr>
        <w:t xml:space="preserve"> plugin add </w:t>
      </w:r>
      <w:proofErr w:type="spellStart"/>
      <w:r w:rsidRPr="00CF0A38">
        <w:rPr>
          <w:rFonts w:cs="Courier"/>
          <w:color w:val="333333"/>
        </w:rPr>
        <w:t>cordova</w:t>
      </w:r>
      <w:proofErr w:type="spellEnd"/>
      <w:r w:rsidRPr="00CF0A38">
        <w:rPr>
          <w:rFonts w:cs="Courier"/>
          <w:color w:val="333333"/>
        </w:rPr>
        <w:t>-plugin-geolocation</w:t>
      </w:r>
    </w:p>
    <w:p w14:paraId="6D947FB2" w14:textId="77777777" w:rsidR="0028731C" w:rsidRPr="00CF0A38" w:rsidRDefault="0028731C"/>
    <w:p w14:paraId="2923E994" w14:textId="57E4CB62" w:rsidR="0028731C" w:rsidRPr="00CF0A38" w:rsidRDefault="0028731C">
      <w:r w:rsidRPr="00CF0A38">
        <w:t>The implementation can be found in the index.js file.</w:t>
      </w:r>
    </w:p>
    <w:p w14:paraId="44558122" w14:textId="77777777" w:rsidR="0028731C" w:rsidRPr="00CF0A38" w:rsidRDefault="0028731C"/>
    <w:p w14:paraId="649262FA" w14:textId="442A35E9" w:rsidR="0028731C" w:rsidRPr="00CF0A38" w:rsidRDefault="0028731C" w:rsidP="0028731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ambria" w:hAnsi="Cambria"/>
          <w:color w:val="333333"/>
          <w:sz w:val="24"/>
          <w:szCs w:val="24"/>
        </w:rPr>
      </w:pPr>
      <w:proofErr w:type="spellStart"/>
      <w:proofErr w:type="gramStart"/>
      <w:r w:rsidRPr="00CF0A38">
        <w:rPr>
          <w:rStyle w:val="HTMLCode"/>
          <w:rFonts w:ascii="Cambria" w:hAnsi="Cambria"/>
          <w:color w:val="333333"/>
          <w:sz w:val="24"/>
          <w:szCs w:val="24"/>
        </w:rPr>
        <w:t>navigator.geolocation.getCurrentPosition</w:t>
      </w:r>
      <w:proofErr w:type="spellEnd"/>
      <w:proofErr w:type="gramEnd"/>
      <w:r w:rsidRPr="00CF0A38">
        <w:rPr>
          <w:rStyle w:val="HTMLCode"/>
          <w:rFonts w:ascii="Cambria" w:hAnsi="Cambria"/>
          <w:color w:val="333333"/>
          <w:sz w:val="24"/>
          <w:szCs w:val="24"/>
        </w:rPr>
        <w:t>(</w:t>
      </w:r>
      <w:proofErr w:type="spellStart"/>
      <w:r w:rsidR="005A6CAB" w:rsidRPr="00CF0A38">
        <w:rPr>
          <w:rStyle w:val="HTMLCode"/>
          <w:rFonts w:ascii="Cambria" w:hAnsi="Cambria"/>
          <w:color w:val="333333"/>
          <w:sz w:val="24"/>
          <w:szCs w:val="24"/>
        </w:rPr>
        <w:t>onSuccess</w:t>
      </w:r>
      <w:proofErr w:type="spellEnd"/>
      <w:r w:rsidRPr="00CF0A38">
        <w:rPr>
          <w:rStyle w:val="HTMLCode"/>
          <w:rFonts w:ascii="Cambria" w:hAnsi="Cambria"/>
          <w:color w:val="333333"/>
          <w:sz w:val="24"/>
          <w:szCs w:val="24"/>
        </w:rPr>
        <w:t xml:space="preserve">, </w:t>
      </w:r>
      <w:proofErr w:type="spellStart"/>
      <w:r w:rsidR="005A6CAB" w:rsidRPr="00CF0A38">
        <w:rPr>
          <w:rStyle w:val="HTMLCode"/>
          <w:rFonts w:ascii="Cambria" w:hAnsi="Cambria"/>
          <w:color w:val="333333"/>
          <w:sz w:val="24"/>
          <w:szCs w:val="24"/>
        </w:rPr>
        <w:t>onError</w:t>
      </w:r>
      <w:proofErr w:type="spellEnd"/>
      <w:r w:rsidRPr="00CF0A38">
        <w:rPr>
          <w:rStyle w:val="HTMLCode"/>
          <w:rFonts w:ascii="Cambria" w:hAnsi="Cambria"/>
          <w:color w:val="333333"/>
          <w:sz w:val="24"/>
          <w:szCs w:val="24"/>
        </w:rPr>
        <w:t xml:space="preserve">,  </w:t>
      </w:r>
      <w:r w:rsidR="005A6CAB" w:rsidRPr="00CF0A38">
        <w:rPr>
          <w:rStyle w:val="HTMLCode"/>
          <w:rFonts w:ascii="Cambria" w:hAnsi="Cambria"/>
          <w:color w:val="333333"/>
          <w:sz w:val="24"/>
          <w:szCs w:val="24"/>
        </w:rPr>
        <w:t>{</w:t>
      </w:r>
      <w:proofErr w:type="spellStart"/>
      <w:r w:rsidR="005A6CAB" w:rsidRPr="00CF0A38">
        <w:rPr>
          <w:rStyle w:val="HTMLCode"/>
          <w:rFonts w:ascii="Cambria" w:hAnsi="Cambria"/>
          <w:color w:val="333333"/>
          <w:sz w:val="24"/>
          <w:szCs w:val="24"/>
        </w:rPr>
        <w:t>enableHighAccuracy</w:t>
      </w:r>
      <w:proofErr w:type="spellEnd"/>
      <w:r w:rsidR="005A6CAB" w:rsidRPr="00CF0A38">
        <w:rPr>
          <w:rStyle w:val="HTMLCode"/>
          <w:rFonts w:ascii="Cambria" w:hAnsi="Cambria"/>
          <w:color w:val="333333"/>
          <w:sz w:val="24"/>
          <w:szCs w:val="24"/>
        </w:rPr>
        <w:t>: true }</w:t>
      </w:r>
      <w:r w:rsidRPr="00CF0A38">
        <w:rPr>
          <w:rStyle w:val="HTMLCode"/>
          <w:rFonts w:ascii="Cambria" w:hAnsi="Cambria"/>
          <w:color w:val="333333"/>
          <w:sz w:val="24"/>
          <w:szCs w:val="24"/>
        </w:rPr>
        <w:t>);</w:t>
      </w:r>
    </w:p>
    <w:p w14:paraId="6D58A5AC" w14:textId="77777777" w:rsidR="0028731C" w:rsidRDefault="0028731C" w:rsidP="0028731C">
      <w:pPr>
        <w:rPr>
          <w:rFonts w:eastAsia="Times New Roman"/>
        </w:rPr>
      </w:pPr>
    </w:p>
    <w:p w14:paraId="685C955A" w14:textId="77777777" w:rsidR="00CF0A38" w:rsidRPr="00CF0A38" w:rsidRDefault="00CF0A38" w:rsidP="0028731C">
      <w:pPr>
        <w:rPr>
          <w:rFonts w:eastAsia="Times New Roman"/>
        </w:rPr>
      </w:pPr>
    </w:p>
    <w:p w14:paraId="34F57BAB" w14:textId="77777777" w:rsidR="004A157D" w:rsidRDefault="004A157D">
      <w:pPr>
        <w:rPr>
          <w:rFonts w:eastAsia="Times New Roman" w:cs="Lucida Grande"/>
          <w:b/>
          <w:color w:val="333333"/>
          <w:shd w:val="clear" w:color="auto" w:fill="FFFFFF"/>
        </w:rPr>
      </w:pPr>
      <w:r>
        <w:rPr>
          <w:rFonts w:eastAsia="Times New Roman" w:cs="Lucida Grande"/>
          <w:b/>
          <w:color w:val="333333"/>
          <w:shd w:val="clear" w:color="auto" w:fill="FFFFFF"/>
        </w:rPr>
        <w:br w:type="page"/>
      </w:r>
    </w:p>
    <w:p w14:paraId="42DA931C" w14:textId="033C221E" w:rsidR="00CF0A38" w:rsidRPr="00CF0A38" w:rsidRDefault="00CF0A38" w:rsidP="005A6CAB">
      <w:pPr>
        <w:rPr>
          <w:rFonts w:eastAsia="Times New Roman" w:cs="Lucida Grande"/>
          <w:b/>
          <w:color w:val="333333"/>
          <w:shd w:val="clear" w:color="auto" w:fill="FFFFFF"/>
        </w:rPr>
      </w:pPr>
      <w:r w:rsidRPr="00CF0A38">
        <w:rPr>
          <w:rFonts w:eastAsia="Times New Roman" w:cs="Lucida Grande"/>
          <w:b/>
          <w:color w:val="333333"/>
          <w:shd w:val="clear" w:color="auto" w:fill="FFFFFF"/>
        </w:rPr>
        <w:lastRenderedPageBreak/>
        <w:t>Cordova-plugin-</w:t>
      </w:r>
      <w:proofErr w:type="spellStart"/>
      <w:r w:rsidRPr="00CF0A38">
        <w:rPr>
          <w:rFonts w:eastAsia="Times New Roman" w:cs="Lucida Grande"/>
          <w:b/>
          <w:color w:val="333333"/>
          <w:shd w:val="clear" w:color="auto" w:fill="FFFFFF"/>
        </w:rPr>
        <w:t>nativegeocoder</w:t>
      </w:r>
      <w:proofErr w:type="spellEnd"/>
    </w:p>
    <w:p w14:paraId="564A64D9" w14:textId="77777777" w:rsidR="00CF0A38" w:rsidRDefault="00CF0A38" w:rsidP="005A6CAB">
      <w:pPr>
        <w:rPr>
          <w:rFonts w:eastAsia="Times New Roman" w:cs="Lucida Grande"/>
          <w:color w:val="333333"/>
          <w:shd w:val="clear" w:color="auto" w:fill="FFFFFF"/>
        </w:rPr>
      </w:pPr>
    </w:p>
    <w:p w14:paraId="4EDE84B3" w14:textId="499595C7" w:rsidR="005A6CAB" w:rsidRPr="00CF0A38" w:rsidRDefault="005A6CAB" w:rsidP="005A6CAB">
      <w:pPr>
        <w:rPr>
          <w:rFonts w:eastAsia="Times New Roman" w:cs="Lucida Grande"/>
          <w:color w:val="333333"/>
          <w:shd w:val="clear" w:color="auto" w:fill="FFFFFF"/>
        </w:rPr>
      </w:pPr>
      <w:r w:rsidRPr="00CF0A38">
        <w:rPr>
          <w:rFonts w:eastAsia="Times New Roman" w:cs="Lucida Grande"/>
          <w:color w:val="333333"/>
          <w:shd w:val="clear" w:color="auto" w:fill="FFFFFF"/>
        </w:rPr>
        <w:t>Call </w:t>
      </w:r>
      <w:proofErr w:type="spellStart"/>
      <w:proofErr w:type="gramStart"/>
      <w:r w:rsidRPr="00CF0A38">
        <w:rPr>
          <w:rFonts w:cs="Courier"/>
          <w:color w:val="333333"/>
          <w:bdr w:val="none" w:sz="0" w:space="0" w:color="auto" w:frame="1"/>
          <w:shd w:val="clear" w:color="auto" w:fill="F5F5F5"/>
        </w:rPr>
        <w:t>nativegeocoder.reverseGeocode</w:t>
      </w:r>
      <w:proofErr w:type="spellEnd"/>
      <w:r w:rsidRPr="00CF0A38">
        <w:rPr>
          <w:rFonts w:cs="Courier"/>
          <w:color w:val="333333"/>
          <w:bdr w:val="none" w:sz="0" w:space="0" w:color="auto" w:frame="1"/>
          <w:shd w:val="clear" w:color="auto" w:fill="F5F5F5"/>
        </w:rPr>
        <w:t>(</w:t>
      </w:r>
      <w:proofErr w:type="gramEnd"/>
      <w:r w:rsidRPr="00CF0A38">
        <w:rPr>
          <w:rFonts w:cs="Courier"/>
          <w:color w:val="333333"/>
          <w:bdr w:val="none" w:sz="0" w:space="0" w:color="auto" w:frame="1"/>
          <w:shd w:val="clear" w:color="auto" w:fill="F5F5F5"/>
        </w:rPr>
        <w:t>)</w:t>
      </w:r>
      <w:r w:rsidRPr="00CF0A38">
        <w:rPr>
          <w:rFonts w:eastAsia="Times New Roman" w:cs="Lucida Grande"/>
          <w:color w:val="333333"/>
          <w:shd w:val="clear" w:color="auto" w:fill="FFFFFF"/>
        </w:rPr>
        <w:t> to transform a latitude and longitude into an address or </w:t>
      </w:r>
      <w:proofErr w:type="spellStart"/>
      <w:r w:rsidRPr="00CF0A38">
        <w:rPr>
          <w:rFonts w:cs="Courier"/>
          <w:color w:val="333333"/>
          <w:bdr w:val="none" w:sz="0" w:space="0" w:color="auto" w:frame="1"/>
          <w:shd w:val="clear" w:color="auto" w:fill="F5F5F5"/>
        </w:rPr>
        <w:t>nativegeocoder.forwardGeocode</w:t>
      </w:r>
      <w:proofErr w:type="spellEnd"/>
      <w:r w:rsidRPr="00CF0A38">
        <w:rPr>
          <w:rFonts w:cs="Courier"/>
          <w:color w:val="333333"/>
          <w:bdr w:val="none" w:sz="0" w:space="0" w:color="auto" w:frame="1"/>
          <w:shd w:val="clear" w:color="auto" w:fill="F5F5F5"/>
        </w:rPr>
        <w:t>()</w:t>
      </w:r>
      <w:r w:rsidRPr="00CF0A38">
        <w:rPr>
          <w:rFonts w:eastAsia="Times New Roman" w:cs="Lucida Grande"/>
          <w:color w:val="333333"/>
          <w:shd w:val="clear" w:color="auto" w:fill="FFFFFF"/>
        </w:rPr>
        <w:t> to transform an address into a latitude and longitude.</w:t>
      </w:r>
    </w:p>
    <w:p w14:paraId="403AFA0B" w14:textId="77777777" w:rsidR="005A6CAB" w:rsidRDefault="005A6CAB" w:rsidP="005A6CAB"/>
    <w:p w14:paraId="6C4C55A4" w14:textId="77777777" w:rsidR="004A157D" w:rsidRPr="00CF0A38" w:rsidRDefault="004A157D" w:rsidP="004A157D">
      <w:r w:rsidRPr="00CF0A38">
        <w:t>To install from terminal of project folder:</w:t>
      </w:r>
    </w:p>
    <w:p w14:paraId="0246AC4A" w14:textId="77777777" w:rsidR="004A157D" w:rsidRPr="00CF0A38" w:rsidRDefault="004A157D" w:rsidP="005A6CAB"/>
    <w:p w14:paraId="31975D4D" w14:textId="2AABEFDE" w:rsidR="005A6CAB" w:rsidRPr="00CF0A38" w:rsidRDefault="005A6CAB" w:rsidP="00E90A6F">
      <w:pPr>
        <w:pBdr>
          <w:top w:val="single" w:sz="6" w:space="7" w:color="CCCCCC"/>
          <w:left w:val="single" w:sz="6" w:space="0"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cs="Courier"/>
          <w:color w:val="333333"/>
        </w:rPr>
      </w:pPr>
      <w:proofErr w:type="spellStart"/>
      <w:proofErr w:type="gramStart"/>
      <w:r w:rsidRPr="00CF0A38">
        <w:rPr>
          <w:rFonts w:eastAsia="Times New Roman" w:cs="Courier New"/>
          <w:color w:val="4D4D4D"/>
          <w:shd w:val="clear" w:color="auto" w:fill="F0F0F0"/>
        </w:rPr>
        <w:t>cordova</w:t>
      </w:r>
      <w:proofErr w:type="spellEnd"/>
      <w:proofErr w:type="gramEnd"/>
      <w:r w:rsidRPr="00CF0A38">
        <w:rPr>
          <w:rFonts w:eastAsia="Times New Roman" w:cs="Courier New"/>
          <w:color w:val="4D4D4D"/>
          <w:shd w:val="clear" w:color="auto" w:fill="F0F0F0"/>
        </w:rPr>
        <w:t> plugin add </w:t>
      </w:r>
      <w:proofErr w:type="spellStart"/>
      <w:r w:rsidRPr="00CF0A38">
        <w:rPr>
          <w:rFonts w:eastAsia="Times New Roman" w:cs="Courier New"/>
          <w:color w:val="4D4D4D"/>
          <w:shd w:val="clear" w:color="auto" w:fill="F0F0F0"/>
        </w:rPr>
        <w:t>cordova</w:t>
      </w:r>
      <w:proofErr w:type="spellEnd"/>
      <w:r w:rsidRPr="00CF0A38">
        <w:rPr>
          <w:rFonts w:eastAsia="Times New Roman" w:cs="Courier New"/>
          <w:color w:val="4D4D4D"/>
          <w:shd w:val="clear" w:color="auto" w:fill="F0F0F0"/>
        </w:rPr>
        <w:t>-plugin-</w:t>
      </w:r>
      <w:proofErr w:type="spellStart"/>
      <w:r w:rsidRPr="00CF0A38">
        <w:rPr>
          <w:rFonts w:eastAsia="Times New Roman" w:cs="Courier New"/>
          <w:color w:val="4D4D4D"/>
          <w:shd w:val="clear" w:color="auto" w:fill="F0F0F0"/>
        </w:rPr>
        <w:t>nativegeocoder</w:t>
      </w:r>
      <w:proofErr w:type="spellEnd"/>
    </w:p>
    <w:p w14:paraId="4EF76DDB" w14:textId="77777777" w:rsidR="005A6CAB" w:rsidRDefault="005A6CAB"/>
    <w:p w14:paraId="244BC443" w14:textId="77777777" w:rsidR="004A157D" w:rsidRPr="00CF0A38" w:rsidRDefault="004A157D" w:rsidP="004A157D">
      <w:r w:rsidRPr="00CF0A38">
        <w:t>The implementation can be found in the index.js file.</w:t>
      </w:r>
    </w:p>
    <w:p w14:paraId="09B50C7E" w14:textId="77777777" w:rsidR="004A157D" w:rsidRPr="00CF0A38" w:rsidRDefault="004A157D" w:rsidP="004A157D"/>
    <w:p w14:paraId="01AD0290" w14:textId="5B4F8E8A" w:rsidR="004A157D" w:rsidRPr="00CF0A38" w:rsidRDefault="004A157D" w:rsidP="00E90A6F">
      <w:pPr>
        <w:pStyle w:val="HTMLPreformatted"/>
        <w:pBdr>
          <w:top w:val="single" w:sz="6" w:space="7" w:color="CCCCCC"/>
          <w:left w:val="single" w:sz="6" w:space="0" w:color="CCCCCC"/>
          <w:bottom w:val="single" w:sz="6" w:space="7" w:color="CCCCCC"/>
          <w:right w:val="single" w:sz="6" w:space="0" w:color="CCCCCC"/>
        </w:pBdr>
        <w:shd w:val="clear" w:color="auto" w:fill="F5F5F5"/>
        <w:wordWrap w:val="0"/>
        <w:spacing w:after="150"/>
        <w:rPr>
          <w:rFonts w:ascii="Cambria" w:hAnsi="Cambria"/>
          <w:color w:val="333333"/>
          <w:sz w:val="24"/>
          <w:szCs w:val="24"/>
        </w:rPr>
      </w:pPr>
      <w:proofErr w:type="spellStart"/>
      <w:proofErr w:type="gramStart"/>
      <w:r>
        <w:rPr>
          <w:rFonts w:ascii="Cambria" w:hAnsi="Cambria"/>
          <w:color w:val="333333"/>
          <w:sz w:val="24"/>
          <w:szCs w:val="24"/>
        </w:rPr>
        <w:t>Nativegeocoder.forwardGeocode</w:t>
      </w:r>
      <w:proofErr w:type="spellEnd"/>
      <w:r>
        <w:rPr>
          <w:rFonts w:ascii="Cambria" w:hAnsi="Cambria"/>
          <w:color w:val="333333"/>
          <w:sz w:val="24"/>
          <w:szCs w:val="24"/>
        </w:rPr>
        <w:t>(</w:t>
      </w:r>
      <w:proofErr w:type="spellStart"/>
      <w:proofErr w:type="gramEnd"/>
      <w:r>
        <w:rPr>
          <w:rFonts w:ascii="Cambria" w:hAnsi="Cambria"/>
          <w:color w:val="333333"/>
          <w:sz w:val="24"/>
          <w:szCs w:val="24"/>
        </w:rPr>
        <w:t>succsess</w:t>
      </w:r>
      <w:proofErr w:type="spellEnd"/>
      <w:r>
        <w:rPr>
          <w:rFonts w:ascii="Cambria" w:hAnsi="Cambria"/>
          <w:color w:val="333333"/>
          <w:sz w:val="24"/>
          <w:szCs w:val="24"/>
        </w:rPr>
        <w:t>, failure, address);</w:t>
      </w:r>
    </w:p>
    <w:p w14:paraId="7B7A779D" w14:textId="77777777" w:rsidR="004A157D" w:rsidRDefault="004A157D"/>
    <w:p w14:paraId="477E6EB7" w14:textId="77777777" w:rsidR="004A157D" w:rsidRDefault="004A157D"/>
    <w:p w14:paraId="5C9BEA38" w14:textId="593D5EFC" w:rsidR="004A157D" w:rsidRPr="00CF0A38" w:rsidRDefault="004A157D" w:rsidP="004A157D">
      <w:pPr>
        <w:rPr>
          <w:rFonts w:eastAsia="Times New Roman" w:cs="Lucida Grande"/>
          <w:b/>
          <w:color w:val="333333"/>
          <w:shd w:val="clear" w:color="auto" w:fill="FFFFFF"/>
        </w:rPr>
      </w:pPr>
      <w:r w:rsidRPr="00CF0A38">
        <w:rPr>
          <w:rFonts w:eastAsia="Times New Roman" w:cs="Lucida Grande"/>
          <w:b/>
          <w:color w:val="333333"/>
          <w:shd w:val="clear" w:color="auto" w:fill="FFFFFF"/>
        </w:rPr>
        <w:t>Cordova-plugin-</w:t>
      </w:r>
      <w:proofErr w:type="spellStart"/>
      <w:r>
        <w:rPr>
          <w:rFonts w:eastAsia="Times New Roman" w:cs="Lucida Grande"/>
          <w:b/>
          <w:color w:val="333333"/>
          <w:shd w:val="clear" w:color="auto" w:fill="FFFFFF"/>
        </w:rPr>
        <w:t>googlemaps</w:t>
      </w:r>
      <w:proofErr w:type="spellEnd"/>
    </w:p>
    <w:p w14:paraId="0BBC948F" w14:textId="77777777" w:rsidR="004A157D" w:rsidRDefault="004A157D"/>
    <w:p w14:paraId="593F7A20" w14:textId="77777777" w:rsidR="004A157D" w:rsidRPr="00CF0A38" w:rsidRDefault="004A157D" w:rsidP="004A157D">
      <w:r w:rsidRPr="00CF0A38">
        <w:t>To install from terminal of project folder:</w:t>
      </w:r>
    </w:p>
    <w:p w14:paraId="2807F2E6" w14:textId="77777777" w:rsidR="004A157D" w:rsidRDefault="004A157D"/>
    <w:p w14:paraId="758ECE51" w14:textId="10AF1DFA" w:rsidR="004A157D" w:rsidRPr="004A157D" w:rsidRDefault="004A157D" w:rsidP="004A157D">
      <w:pPr>
        <w:rPr>
          <w:rFonts w:ascii="Times" w:eastAsia="Times New Roman" w:hAnsi="Times"/>
          <w:sz w:val="20"/>
          <w:szCs w:val="20"/>
        </w:rPr>
      </w:pPr>
      <w:proofErr w:type="spellStart"/>
      <w:proofErr w:type="gramStart"/>
      <w:r w:rsidRPr="004A157D">
        <w:rPr>
          <w:rFonts w:ascii="Courier New" w:eastAsia="Times New Roman" w:hAnsi="Courier New" w:cs="Courier New"/>
          <w:color w:val="4D4D4D"/>
          <w:shd w:val="clear" w:color="auto" w:fill="F0F0F0"/>
        </w:rPr>
        <w:t>cordova</w:t>
      </w:r>
      <w:proofErr w:type="spellEnd"/>
      <w:proofErr w:type="gramEnd"/>
      <w:r w:rsidRPr="004A157D">
        <w:rPr>
          <w:rFonts w:ascii="Courier New" w:eastAsia="Times New Roman" w:hAnsi="Courier New" w:cs="Courier New"/>
          <w:color w:val="4D4D4D"/>
          <w:shd w:val="clear" w:color="auto" w:fill="F0F0F0"/>
        </w:rPr>
        <w:t> plugin add </w:t>
      </w:r>
      <w:proofErr w:type="spellStart"/>
      <w:r w:rsidRPr="004A157D">
        <w:rPr>
          <w:rFonts w:ascii="Courier New" w:eastAsia="Times New Roman" w:hAnsi="Courier New" w:cs="Courier New"/>
          <w:color w:val="4D4D4D"/>
          <w:shd w:val="clear" w:color="auto" w:fill="F0F0F0"/>
        </w:rPr>
        <w:t>cordova</w:t>
      </w:r>
      <w:proofErr w:type="spellEnd"/>
      <w:r w:rsidRPr="004A157D">
        <w:rPr>
          <w:rFonts w:ascii="Courier New" w:eastAsia="Times New Roman" w:hAnsi="Courier New" w:cs="Courier New"/>
          <w:color w:val="4D4D4D"/>
          <w:shd w:val="clear" w:color="auto" w:fill="F0F0F0"/>
        </w:rPr>
        <w:t>-plugin-</w:t>
      </w:r>
      <w:proofErr w:type="spellStart"/>
      <w:r w:rsidRPr="004A157D">
        <w:rPr>
          <w:rFonts w:ascii="Courier New" w:eastAsia="Times New Roman" w:hAnsi="Courier New" w:cs="Courier New"/>
          <w:color w:val="4D4D4D"/>
          <w:shd w:val="clear" w:color="auto" w:fill="F0F0F0"/>
        </w:rPr>
        <w:t>googlemaps</w:t>
      </w:r>
      <w:proofErr w:type="spellEnd"/>
      <w:r w:rsidRPr="004A157D">
        <w:rPr>
          <w:rFonts w:ascii="Courier New" w:eastAsia="Times New Roman" w:hAnsi="Courier New" w:cs="Courier New"/>
          <w:color w:val="4D4D4D"/>
          <w:shd w:val="clear" w:color="auto" w:fill="F0F0F0"/>
        </w:rPr>
        <w:t> --variable API_KEY_FOR_ANDROID="YOUR_ANDROID_API_K</w:t>
      </w:r>
      <w:r>
        <w:rPr>
          <w:rFonts w:ascii="Courier New" w:eastAsia="Times New Roman" w:hAnsi="Courier New" w:cs="Courier New"/>
          <w:color w:val="4D4D4D"/>
          <w:shd w:val="clear" w:color="auto" w:fill="F0F0F0"/>
        </w:rPr>
        <w:t>EY_IS_HERE"</w:t>
      </w:r>
    </w:p>
    <w:p w14:paraId="161C379A" w14:textId="77777777" w:rsidR="004A157D" w:rsidRDefault="004A157D"/>
    <w:p w14:paraId="291DC9ED" w14:textId="137FB966" w:rsidR="004A157D" w:rsidRDefault="004A157D">
      <w:r>
        <w:t xml:space="preserve">The </w:t>
      </w:r>
      <w:proofErr w:type="spellStart"/>
      <w:proofErr w:type="gramStart"/>
      <w:r>
        <w:t>api</w:t>
      </w:r>
      <w:proofErr w:type="spellEnd"/>
      <w:proofErr w:type="gramEnd"/>
      <w:r>
        <w:t xml:space="preserve"> key was obtained from my Google developers account portal.</w:t>
      </w:r>
    </w:p>
    <w:p w14:paraId="48D32CC9" w14:textId="77777777" w:rsidR="004A157D" w:rsidRDefault="004A157D"/>
    <w:p w14:paraId="45B7F883" w14:textId="77777777" w:rsidR="004A157D" w:rsidRDefault="004A157D" w:rsidP="004A157D"/>
    <w:p w14:paraId="744B7EFA" w14:textId="77777777" w:rsidR="004A157D" w:rsidRPr="00CF0A38" w:rsidRDefault="004A157D" w:rsidP="004A157D">
      <w:r w:rsidRPr="00CF0A38">
        <w:t>The implementation can be found in the index.js file.</w:t>
      </w:r>
    </w:p>
    <w:p w14:paraId="6D125B75" w14:textId="77777777" w:rsidR="004A157D" w:rsidRPr="00CF0A38" w:rsidRDefault="004A157D" w:rsidP="004A157D"/>
    <w:p w14:paraId="3DC5A5C9" w14:textId="3E77B8E7" w:rsidR="004A157D" w:rsidRPr="00CF0A38" w:rsidRDefault="004A157D" w:rsidP="00E90A6F">
      <w:pPr>
        <w:pStyle w:val="HTMLPreformatted"/>
        <w:pBdr>
          <w:top w:val="single" w:sz="6" w:space="7" w:color="CCCCCC"/>
          <w:left w:val="single" w:sz="6" w:space="0" w:color="CCCCCC"/>
          <w:bottom w:val="single" w:sz="6" w:space="7" w:color="CCCCCC"/>
          <w:right w:val="single" w:sz="6" w:space="0" w:color="CCCCCC"/>
        </w:pBdr>
        <w:shd w:val="clear" w:color="auto" w:fill="F5F5F5"/>
        <w:wordWrap w:val="0"/>
        <w:spacing w:after="150"/>
        <w:rPr>
          <w:rFonts w:ascii="Cambria" w:hAnsi="Cambria"/>
          <w:color w:val="333333"/>
          <w:sz w:val="24"/>
          <w:szCs w:val="24"/>
        </w:rPr>
      </w:pPr>
      <w:r>
        <w:rPr>
          <w:rFonts w:ascii="Cambria" w:hAnsi="Cambria"/>
          <w:color w:val="333333"/>
          <w:sz w:val="24"/>
          <w:szCs w:val="24"/>
        </w:rPr>
        <w:t xml:space="preserve">All code can be found in the ‘function </w:t>
      </w:r>
      <w:proofErr w:type="spellStart"/>
      <w:proofErr w:type="gramStart"/>
      <w:r>
        <w:rPr>
          <w:rFonts w:ascii="Cambria" w:hAnsi="Cambria"/>
          <w:color w:val="333333"/>
          <w:sz w:val="24"/>
          <w:szCs w:val="24"/>
        </w:rPr>
        <w:t>UpdateMap</w:t>
      </w:r>
      <w:proofErr w:type="spellEnd"/>
      <w:r>
        <w:rPr>
          <w:rFonts w:ascii="Cambria" w:hAnsi="Cambria"/>
          <w:color w:val="333333"/>
          <w:sz w:val="24"/>
          <w:szCs w:val="24"/>
        </w:rPr>
        <w:t>(</w:t>
      </w:r>
      <w:proofErr w:type="gramEnd"/>
      <w:r>
        <w:rPr>
          <w:rFonts w:ascii="Cambria" w:hAnsi="Cambria"/>
          <w:color w:val="333333"/>
          <w:sz w:val="24"/>
          <w:szCs w:val="24"/>
        </w:rPr>
        <w:t>address)’ method near the top.</w:t>
      </w:r>
    </w:p>
    <w:p w14:paraId="6275F4F2" w14:textId="77777777" w:rsidR="004A157D" w:rsidRDefault="004A157D" w:rsidP="004A157D"/>
    <w:p w14:paraId="686A0112" w14:textId="77777777" w:rsidR="004A157D" w:rsidRPr="00CF0A38" w:rsidRDefault="004A157D"/>
    <w:p w14:paraId="46E9B3D4" w14:textId="71CBC751" w:rsidR="004A157D" w:rsidRDefault="0001201A">
      <w:pPr>
        <w:rPr>
          <w:b/>
          <w:lang w:val="en-US"/>
        </w:rPr>
      </w:pPr>
      <w:r w:rsidRPr="00A96EA7">
        <w:rPr>
          <w:b/>
          <w:lang w:val="en-US"/>
        </w:rPr>
        <w:t xml:space="preserve">[WORD </w:t>
      </w:r>
      <w:proofErr w:type="gramStart"/>
      <w:r w:rsidRPr="00A96EA7">
        <w:rPr>
          <w:b/>
          <w:lang w:val="en-US"/>
        </w:rPr>
        <w:t>COUNT :</w:t>
      </w:r>
      <w:proofErr w:type="gramEnd"/>
      <w:r w:rsidRPr="00A96EA7">
        <w:rPr>
          <w:b/>
          <w:lang w:val="en-US"/>
        </w:rPr>
        <w:t xml:space="preserve"> 487]</w:t>
      </w:r>
    </w:p>
    <w:p w14:paraId="1B8CF853" w14:textId="77777777" w:rsidR="00EC402C" w:rsidRPr="00A96EA7" w:rsidRDefault="00EC402C">
      <w:pPr>
        <w:rPr>
          <w:b/>
          <w:lang w:val="en-US"/>
        </w:rPr>
      </w:pPr>
    </w:p>
    <w:sectPr w:rsidR="00EC402C" w:rsidRPr="00A96EA7" w:rsidSect="001D28E2">
      <w:headerReference w:type="even" r:id="rId30"/>
      <w:headerReference w:type="default" r:id="rId31"/>
      <w:footerReference w:type="even" r:id="rId32"/>
      <w:footerReference w:type="default" r:id="rId33"/>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AD2AE" w14:textId="77777777" w:rsidR="0048376A" w:rsidRDefault="0048376A" w:rsidP="001D28E2">
      <w:r>
        <w:separator/>
      </w:r>
    </w:p>
  </w:endnote>
  <w:endnote w:type="continuationSeparator" w:id="0">
    <w:p w14:paraId="1C70C8EA" w14:textId="77777777" w:rsidR="0048376A" w:rsidRDefault="0048376A" w:rsidP="001D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altName w:val="Yu Gothic"/>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MT">
    <w:altName w:val="Arial"/>
    <w:charset w:val="80"/>
    <w:family w:val="swiss"/>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C6DD8" w14:textId="77777777" w:rsidR="0048376A" w:rsidRDefault="0048376A" w:rsidP="004955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CEB4AF" w14:textId="77777777" w:rsidR="0048376A" w:rsidRDefault="0048376A" w:rsidP="004955F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D34AB" w14:textId="77777777" w:rsidR="0048376A" w:rsidRDefault="0048376A" w:rsidP="004955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6CA9">
      <w:rPr>
        <w:rStyle w:val="PageNumber"/>
        <w:noProof/>
      </w:rPr>
      <w:t>10</w:t>
    </w:r>
    <w:r>
      <w:rPr>
        <w:rStyle w:val="PageNumber"/>
      </w:rPr>
      <w:fldChar w:fldCharType="end"/>
    </w:r>
  </w:p>
  <w:p w14:paraId="30FA5CB0" w14:textId="77777777" w:rsidR="0048376A" w:rsidRDefault="0048376A" w:rsidP="004955F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690321" w14:textId="77777777" w:rsidR="0048376A" w:rsidRDefault="0048376A" w:rsidP="001D28E2">
      <w:r>
        <w:separator/>
      </w:r>
    </w:p>
  </w:footnote>
  <w:footnote w:type="continuationSeparator" w:id="0">
    <w:p w14:paraId="47D140C8" w14:textId="77777777" w:rsidR="0048376A" w:rsidRDefault="0048376A" w:rsidP="001D28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F41E1E" w14:textId="77777777" w:rsidR="0048376A" w:rsidRDefault="0048376A" w:rsidP="005E527F">
    <w:pPr>
      <w:pStyle w:val="Header"/>
      <w:tabs>
        <w:tab w:val="clear" w:pos="4320"/>
        <w:tab w:val="clear" w:pos="8640"/>
        <w:tab w:val="center" w:pos="4153"/>
        <w:tab w:val="right" w:pos="8306"/>
      </w:tabs>
    </w:pPr>
    <w:r>
      <w:t>[Type text]</w:t>
    </w:r>
    <w:r>
      <w:tab/>
      <w:t>[Type text]</w:t>
    </w:r>
    <w:r>
      <w:tab/>
      <w:t>[Type text]</w:t>
    </w:r>
  </w:p>
  <w:p w14:paraId="6134554A" w14:textId="77777777" w:rsidR="0048376A" w:rsidRDefault="0048376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8D95B" w14:textId="77777777" w:rsidR="0048376A" w:rsidRDefault="0048376A" w:rsidP="001D28E2">
    <w:pPr>
      <w:rPr>
        <w:b/>
        <w:bCs/>
      </w:rPr>
    </w:pPr>
    <w:r>
      <w:rPr>
        <w:b/>
        <w:bCs/>
      </w:rPr>
      <w:t xml:space="preserve">Darren Tynan </w:t>
    </w:r>
    <w:r>
      <w:rPr>
        <w:rFonts w:ascii="ArialMT" w:eastAsia="ArialMT" w:hAnsi="ArialMT" w:cs="ArialMT"/>
        <w:b/>
        <w:bCs/>
        <w:sz w:val="22"/>
        <w:szCs w:val="22"/>
      </w:rPr>
      <w:t>(B7739482)</w:t>
    </w:r>
  </w:p>
  <w:p w14:paraId="7FB76A52" w14:textId="77777777" w:rsidR="0048376A" w:rsidRDefault="0048376A" w:rsidP="001D28E2">
    <w:pPr>
      <w:rPr>
        <w:b/>
        <w:bCs/>
      </w:rPr>
    </w:pPr>
  </w:p>
  <w:p w14:paraId="3A76CC11" w14:textId="77777777" w:rsidR="0048376A" w:rsidRDefault="0048376A" w:rsidP="001D28E2">
    <w:pPr>
      <w:rPr>
        <w:b/>
        <w:bCs/>
      </w:rPr>
    </w:pPr>
    <w:r>
      <w:rPr>
        <w:rFonts w:ascii="ArialMT" w:eastAsia="ArialMT" w:hAnsi="ArialMT" w:cs="ArialMT"/>
        <w:b/>
        <w:bCs/>
        <w:sz w:val="22"/>
        <w:szCs w:val="22"/>
      </w:rPr>
      <w:t>TM352 - EMA</w:t>
    </w:r>
  </w:p>
  <w:p w14:paraId="3D492473" w14:textId="77777777" w:rsidR="0048376A" w:rsidRDefault="0048376A" w:rsidP="001D28E2">
    <w:pPr>
      <w:rPr>
        <w:b/>
        <w:bCs/>
      </w:rPr>
    </w:pPr>
  </w:p>
  <w:p w14:paraId="087DA733" w14:textId="77777777" w:rsidR="0048376A" w:rsidRDefault="0048376A" w:rsidP="001D28E2">
    <w:r>
      <w:rPr>
        <w:rFonts w:ascii="ArialMT" w:eastAsia="ArialMT" w:hAnsi="ArialMT" w:cs="ArialMT"/>
        <w:b/>
        <w:bCs/>
        <w:sz w:val="22"/>
        <w:szCs w:val="22"/>
      </w:rPr>
      <w:t>14/04/2017</w:t>
    </w:r>
  </w:p>
  <w:p w14:paraId="5783F7EA" w14:textId="77777777" w:rsidR="0048376A" w:rsidRPr="001D28E2" w:rsidRDefault="0048376A" w:rsidP="001D28E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9369A3"/>
    <w:multiLevelType w:val="hybridMultilevel"/>
    <w:tmpl w:val="A7CC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FFF"/>
    <w:rsid w:val="0001201A"/>
    <w:rsid w:val="000F7204"/>
    <w:rsid w:val="00141E00"/>
    <w:rsid w:val="001923E5"/>
    <w:rsid w:val="00197436"/>
    <w:rsid w:val="001A1DAD"/>
    <w:rsid w:val="001D28E2"/>
    <w:rsid w:val="001E02CC"/>
    <w:rsid w:val="001F6E6E"/>
    <w:rsid w:val="0026376C"/>
    <w:rsid w:val="0028731C"/>
    <w:rsid w:val="003D35A2"/>
    <w:rsid w:val="004101C6"/>
    <w:rsid w:val="0048376A"/>
    <w:rsid w:val="004955F2"/>
    <w:rsid w:val="004A157D"/>
    <w:rsid w:val="0055125F"/>
    <w:rsid w:val="00593F4D"/>
    <w:rsid w:val="005A5FFF"/>
    <w:rsid w:val="005A6CAB"/>
    <w:rsid w:val="005B31DE"/>
    <w:rsid w:val="005B75A1"/>
    <w:rsid w:val="005E527F"/>
    <w:rsid w:val="0062576B"/>
    <w:rsid w:val="0068126D"/>
    <w:rsid w:val="00735989"/>
    <w:rsid w:val="00761EA8"/>
    <w:rsid w:val="007A1FCE"/>
    <w:rsid w:val="007E76B1"/>
    <w:rsid w:val="00866CA9"/>
    <w:rsid w:val="008A3C03"/>
    <w:rsid w:val="008B1A04"/>
    <w:rsid w:val="008F625E"/>
    <w:rsid w:val="00984CBB"/>
    <w:rsid w:val="009E1D34"/>
    <w:rsid w:val="009F62DC"/>
    <w:rsid w:val="00A96EA7"/>
    <w:rsid w:val="00B424B2"/>
    <w:rsid w:val="00C40A6D"/>
    <w:rsid w:val="00CE626F"/>
    <w:rsid w:val="00CF0A38"/>
    <w:rsid w:val="00D53985"/>
    <w:rsid w:val="00E12AAC"/>
    <w:rsid w:val="00E35436"/>
    <w:rsid w:val="00E47C91"/>
    <w:rsid w:val="00E90A6F"/>
    <w:rsid w:val="00EC402C"/>
    <w:rsid w:val="00EE4C74"/>
    <w:rsid w:val="00F05842"/>
    <w:rsid w:val="00F51FEB"/>
    <w:rsid w:val="00F54BA8"/>
    <w:rsid w:val="00F84D71"/>
    <w:rsid w:val="00FA1F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9AB14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paragraph" w:styleId="Heading1">
    <w:name w:val="heading 1"/>
    <w:basedOn w:val="Normal"/>
    <w:next w:val="Normal"/>
    <w:link w:val="Heading1Char"/>
    <w:uiPriority w:val="9"/>
    <w:qFormat/>
    <w:rsid w:val="001D28E2"/>
    <w:pPr>
      <w:keepNext/>
      <w:keepLines/>
      <w:spacing w:before="480"/>
      <w:outlineLvl w:val="0"/>
    </w:pPr>
    <w:rPr>
      <w:rFonts w:ascii="Calibri" w:eastAsia="ＭＳ ゴシック" w:hAnsi="Calibri"/>
      <w:b/>
      <w:bCs/>
      <w:color w:val="345A8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8E2"/>
    <w:rPr>
      <w:rFonts w:ascii="Lucida Grande" w:hAnsi="Lucida Grande" w:cs="Lucida Grande"/>
      <w:sz w:val="18"/>
      <w:szCs w:val="18"/>
    </w:rPr>
  </w:style>
  <w:style w:type="character" w:customStyle="1" w:styleId="BalloonTextChar">
    <w:name w:val="Balloon Text Char"/>
    <w:link w:val="BalloonText"/>
    <w:uiPriority w:val="99"/>
    <w:semiHidden/>
    <w:rsid w:val="001D28E2"/>
    <w:rPr>
      <w:rFonts w:ascii="Lucida Grande" w:hAnsi="Lucida Grande" w:cs="Lucida Grande"/>
      <w:sz w:val="18"/>
      <w:szCs w:val="18"/>
      <w:lang w:val="en-GB"/>
    </w:rPr>
  </w:style>
  <w:style w:type="character" w:customStyle="1" w:styleId="Heading1Char">
    <w:name w:val="Heading 1 Char"/>
    <w:link w:val="Heading1"/>
    <w:uiPriority w:val="9"/>
    <w:rsid w:val="001D28E2"/>
    <w:rPr>
      <w:rFonts w:ascii="Calibri" w:eastAsia="ＭＳ ゴシック" w:hAnsi="Calibri" w:cs="Times New Roman"/>
      <w:b/>
      <w:bCs/>
      <w:color w:val="345A8A"/>
      <w:sz w:val="32"/>
      <w:szCs w:val="32"/>
      <w:lang w:val="en-GB"/>
    </w:rPr>
  </w:style>
  <w:style w:type="paragraph" w:styleId="TOCHeading">
    <w:name w:val="TOC Heading"/>
    <w:basedOn w:val="Heading1"/>
    <w:next w:val="Normal"/>
    <w:uiPriority w:val="39"/>
    <w:unhideWhenUsed/>
    <w:qFormat/>
    <w:rsid w:val="001D28E2"/>
    <w:pPr>
      <w:spacing w:line="276" w:lineRule="auto"/>
      <w:outlineLvl w:val="9"/>
    </w:pPr>
    <w:rPr>
      <w:color w:val="365F91"/>
      <w:sz w:val="28"/>
      <w:szCs w:val="28"/>
      <w:lang w:val="en-US"/>
    </w:rPr>
  </w:style>
  <w:style w:type="paragraph" w:styleId="TOC1">
    <w:name w:val="toc 1"/>
    <w:basedOn w:val="Normal"/>
    <w:next w:val="Normal"/>
    <w:autoRedefine/>
    <w:uiPriority w:val="39"/>
    <w:semiHidden/>
    <w:unhideWhenUsed/>
    <w:rsid w:val="001D28E2"/>
    <w:pPr>
      <w:spacing w:before="120"/>
    </w:pPr>
    <w:rPr>
      <w:b/>
      <w:caps/>
      <w:sz w:val="22"/>
      <w:szCs w:val="22"/>
    </w:rPr>
  </w:style>
  <w:style w:type="paragraph" w:styleId="TOC2">
    <w:name w:val="toc 2"/>
    <w:basedOn w:val="Normal"/>
    <w:next w:val="Normal"/>
    <w:autoRedefine/>
    <w:uiPriority w:val="39"/>
    <w:semiHidden/>
    <w:unhideWhenUsed/>
    <w:rsid w:val="001D28E2"/>
    <w:pPr>
      <w:ind w:left="240"/>
    </w:pPr>
    <w:rPr>
      <w:smallCaps/>
      <w:sz w:val="22"/>
      <w:szCs w:val="22"/>
    </w:rPr>
  </w:style>
  <w:style w:type="paragraph" w:styleId="TOC3">
    <w:name w:val="toc 3"/>
    <w:basedOn w:val="Normal"/>
    <w:next w:val="Normal"/>
    <w:autoRedefine/>
    <w:uiPriority w:val="39"/>
    <w:semiHidden/>
    <w:unhideWhenUsed/>
    <w:rsid w:val="001D28E2"/>
    <w:pPr>
      <w:ind w:left="480"/>
    </w:pPr>
    <w:rPr>
      <w:i/>
      <w:sz w:val="22"/>
      <w:szCs w:val="22"/>
    </w:rPr>
  </w:style>
  <w:style w:type="paragraph" w:styleId="TOC4">
    <w:name w:val="toc 4"/>
    <w:basedOn w:val="Normal"/>
    <w:next w:val="Normal"/>
    <w:autoRedefine/>
    <w:uiPriority w:val="39"/>
    <w:semiHidden/>
    <w:unhideWhenUsed/>
    <w:rsid w:val="001D28E2"/>
    <w:pPr>
      <w:ind w:left="720"/>
    </w:pPr>
    <w:rPr>
      <w:sz w:val="18"/>
      <w:szCs w:val="18"/>
    </w:rPr>
  </w:style>
  <w:style w:type="paragraph" w:styleId="TOC5">
    <w:name w:val="toc 5"/>
    <w:basedOn w:val="Normal"/>
    <w:next w:val="Normal"/>
    <w:autoRedefine/>
    <w:uiPriority w:val="39"/>
    <w:semiHidden/>
    <w:unhideWhenUsed/>
    <w:rsid w:val="001D28E2"/>
    <w:pPr>
      <w:ind w:left="960"/>
    </w:pPr>
    <w:rPr>
      <w:sz w:val="18"/>
      <w:szCs w:val="18"/>
    </w:rPr>
  </w:style>
  <w:style w:type="paragraph" w:styleId="TOC6">
    <w:name w:val="toc 6"/>
    <w:basedOn w:val="Normal"/>
    <w:next w:val="Normal"/>
    <w:autoRedefine/>
    <w:uiPriority w:val="39"/>
    <w:semiHidden/>
    <w:unhideWhenUsed/>
    <w:rsid w:val="001D28E2"/>
    <w:pPr>
      <w:ind w:left="1200"/>
    </w:pPr>
    <w:rPr>
      <w:sz w:val="18"/>
      <w:szCs w:val="18"/>
    </w:rPr>
  </w:style>
  <w:style w:type="paragraph" w:styleId="TOC7">
    <w:name w:val="toc 7"/>
    <w:basedOn w:val="Normal"/>
    <w:next w:val="Normal"/>
    <w:autoRedefine/>
    <w:uiPriority w:val="39"/>
    <w:semiHidden/>
    <w:unhideWhenUsed/>
    <w:rsid w:val="001D28E2"/>
    <w:pPr>
      <w:ind w:left="1440"/>
    </w:pPr>
    <w:rPr>
      <w:sz w:val="18"/>
      <w:szCs w:val="18"/>
    </w:rPr>
  </w:style>
  <w:style w:type="paragraph" w:styleId="TOC8">
    <w:name w:val="toc 8"/>
    <w:basedOn w:val="Normal"/>
    <w:next w:val="Normal"/>
    <w:autoRedefine/>
    <w:uiPriority w:val="39"/>
    <w:semiHidden/>
    <w:unhideWhenUsed/>
    <w:rsid w:val="001D28E2"/>
    <w:pPr>
      <w:ind w:left="1680"/>
    </w:pPr>
    <w:rPr>
      <w:sz w:val="18"/>
      <w:szCs w:val="18"/>
    </w:rPr>
  </w:style>
  <w:style w:type="paragraph" w:styleId="TOC9">
    <w:name w:val="toc 9"/>
    <w:basedOn w:val="Normal"/>
    <w:next w:val="Normal"/>
    <w:autoRedefine/>
    <w:uiPriority w:val="39"/>
    <w:semiHidden/>
    <w:unhideWhenUsed/>
    <w:rsid w:val="001D28E2"/>
    <w:pPr>
      <w:ind w:left="1920"/>
    </w:pPr>
    <w:rPr>
      <w:sz w:val="18"/>
      <w:szCs w:val="18"/>
    </w:rPr>
  </w:style>
  <w:style w:type="paragraph" w:styleId="Header">
    <w:name w:val="header"/>
    <w:basedOn w:val="Normal"/>
    <w:link w:val="HeaderChar"/>
    <w:uiPriority w:val="99"/>
    <w:unhideWhenUsed/>
    <w:rsid w:val="001D28E2"/>
    <w:pPr>
      <w:tabs>
        <w:tab w:val="center" w:pos="4320"/>
        <w:tab w:val="right" w:pos="8640"/>
      </w:tabs>
    </w:pPr>
  </w:style>
  <w:style w:type="character" w:customStyle="1" w:styleId="HeaderChar">
    <w:name w:val="Header Char"/>
    <w:link w:val="Header"/>
    <w:uiPriority w:val="99"/>
    <w:rsid w:val="001D28E2"/>
    <w:rPr>
      <w:lang w:val="en-GB"/>
    </w:rPr>
  </w:style>
  <w:style w:type="paragraph" w:styleId="Footer">
    <w:name w:val="footer"/>
    <w:basedOn w:val="Normal"/>
    <w:link w:val="FooterChar"/>
    <w:uiPriority w:val="99"/>
    <w:unhideWhenUsed/>
    <w:rsid w:val="001D28E2"/>
    <w:pPr>
      <w:tabs>
        <w:tab w:val="center" w:pos="4320"/>
        <w:tab w:val="right" w:pos="8640"/>
      </w:tabs>
    </w:pPr>
  </w:style>
  <w:style w:type="character" w:customStyle="1" w:styleId="FooterChar">
    <w:name w:val="Footer Char"/>
    <w:link w:val="Footer"/>
    <w:uiPriority w:val="99"/>
    <w:rsid w:val="001D28E2"/>
    <w:rPr>
      <w:lang w:val="en-GB"/>
    </w:rPr>
  </w:style>
  <w:style w:type="character" w:styleId="PageNumber">
    <w:name w:val="page number"/>
    <w:basedOn w:val="DefaultParagraphFont"/>
    <w:uiPriority w:val="99"/>
    <w:semiHidden/>
    <w:unhideWhenUsed/>
    <w:rsid w:val="004955F2"/>
  </w:style>
  <w:style w:type="table" w:styleId="TableGrid">
    <w:name w:val="Table Grid"/>
    <w:basedOn w:val="TableNormal"/>
    <w:uiPriority w:val="59"/>
    <w:rsid w:val="007A1FCE"/>
    <w:rPr>
      <w:rFonts w:eastAsia="MS Minch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8731C"/>
    <w:rPr>
      <w:color w:val="0000FF" w:themeColor="hyperlink"/>
      <w:u w:val="single"/>
    </w:rPr>
  </w:style>
  <w:style w:type="paragraph" w:styleId="HTMLPreformatted">
    <w:name w:val="HTML Preformatted"/>
    <w:basedOn w:val="Normal"/>
    <w:link w:val="HTMLPreformattedChar"/>
    <w:uiPriority w:val="99"/>
    <w:semiHidden/>
    <w:unhideWhenUsed/>
    <w:rsid w:val="00287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731C"/>
    <w:rPr>
      <w:rFonts w:ascii="Courier" w:hAnsi="Courier" w:cs="Courier"/>
      <w:lang w:val="en-GB"/>
    </w:rPr>
  </w:style>
  <w:style w:type="character" w:styleId="HTMLCode">
    <w:name w:val="HTML Code"/>
    <w:basedOn w:val="DefaultParagraphFont"/>
    <w:uiPriority w:val="99"/>
    <w:semiHidden/>
    <w:unhideWhenUsed/>
    <w:rsid w:val="0028731C"/>
    <w:rPr>
      <w:rFonts w:ascii="Courier" w:eastAsia="ＭＳ 明朝" w:hAnsi="Courier" w:cs="Courier"/>
      <w:sz w:val="20"/>
      <w:szCs w:val="20"/>
    </w:rPr>
  </w:style>
  <w:style w:type="character" w:customStyle="1" w:styleId="nb">
    <w:name w:val="nb"/>
    <w:basedOn w:val="DefaultParagraphFont"/>
    <w:rsid w:val="0028731C"/>
  </w:style>
  <w:style w:type="character" w:customStyle="1" w:styleId="p">
    <w:name w:val="p"/>
    <w:basedOn w:val="DefaultParagraphFont"/>
    <w:rsid w:val="0028731C"/>
  </w:style>
  <w:style w:type="character" w:customStyle="1" w:styleId="nx">
    <w:name w:val="nx"/>
    <w:basedOn w:val="DefaultParagraphFont"/>
    <w:rsid w:val="0028731C"/>
  </w:style>
  <w:style w:type="character" w:customStyle="1" w:styleId="s2">
    <w:name w:val="s2"/>
    <w:basedOn w:val="DefaultParagraphFont"/>
    <w:rsid w:val="0028731C"/>
  </w:style>
  <w:style w:type="character" w:customStyle="1" w:styleId="kc">
    <w:name w:val="kc"/>
    <w:basedOn w:val="DefaultParagraphFont"/>
    <w:rsid w:val="0028731C"/>
  </w:style>
  <w:style w:type="character" w:customStyle="1" w:styleId="kd">
    <w:name w:val="kd"/>
    <w:basedOn w:val="DefaultParagraphFont"/>
    <w:rsid w:val="0028731C"/>
  </w:style>
  <w:style w:type="character" w:customStyle="1" w:styleId="apple-converted-space">
    <w:name w:val="apple-converted-space"/>
    <w:basedOn w:val="DefaultParagraphFont"/>
    <w:rsid w:val="005A6CAB"/>
  </w:style>
  <w:style w:type="character" w:styleId="FollowedHyperlink">
    <w:name w:val="FollowedHyperlink"/>
    <w:basedOn w:val="DefaultParagraphFont"/>
    <w:uiPriority w:val="99"/>
    <w:semiHidden/>
    <w:unhideWhenUsed/>
    <w:rsid w:val="00CF0A38"/>
    <w:rPr>
      <w:color w:val="800080" w:themeColor="followedHyperlink"/>
      <w:u w:val="single"/>
    </w:rPr>
  </w:style>
  <w:style w:type="paragraph" w:styleId="ListParagraph">
    <w:name w:val="List Paragraph"/>
    <w:basedOn w:val="Normal"/>
    <w:uiPriority w:val="34"/>
    <w:qFormat/>
    <w:rsid w:val="00CF0A3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paragraph" w:styleId="Heading1">
    <w:name w:val="heading 1"/>
    <w:basedOn w:val="Normal"/>
    <w:next w:val="Normal"/>
    <w:link w:val="Heading1Char"/>
    <w:uiPriority w:val="9"/>
    <w:qFormat/>
    <w:rsid w:val="001D28E2"/>
    <w:pPr>
      <w:keepNext/>
      <w:keepLines/>
      <w:spacing w:before="480"/>
      <w:outlineLvl w:val="0"/>
    </w:pPr>
    <w:rPr>
      <w:rFonts w:ascii="Calibri" w:eastAsia="ＭＳ ゴシック" w:hAnsi="Calibri"/>
      <w:b/>
      <w:bCs/>
      <w:color w:val="345A8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8E2"/>
    <w:rPr>
      <w:rFonts w:ascii="Lucida Grande" w:hAnsi="Lucida Grande" w:cs="Lucida Grande"/>
      <w:sz w:val="18"/>
      <w:szCs w:val="18"/>
    </w:rPr>
  </w:style>
  <w:style w:type="character" w:customStyle="1" w:styleId="BalloonTextChar">
    <w:name w:val="Balloon Text Char"/>
    <w:link w:val="BalloonText"/>
    <w:uiPriority w:val="99"/>
    <w:semiHidden/>
    <w:rsid w:val="001D28E2"/>
    <w:rPr>
      <w:rFonts w:ascii="Lucida Grande" w:hAnsi="Lucida Grande" w:cs="Lucida Grande"/>
      <w:sz w:val="18"/>
      <w:szCs w:val="18"/>
      <w:lang w:val="en-GB"/>
    </w:rPr>
  </w:style>
  <w:style w:type="character" w:customStyle="1" w:styleId="Heading1Char">
    <w:name w:val="Heading 1 Char"/>
    <w:link w:val="Heading1"/>
    <w:uiPriority w:val="9"/>
    <w:rsid w:val="001D28E2"/>
    <w:rPr>
      <w:rFonts w:ascii="Calibri" w:eastAsia="ＭＳ ゴシック" w:hAnsi="Calibri" w:cs="Times New Roman"/>
      <w:b/>
      <w:bCs/>
      <w:color w:val="345A8A"/>
      <w:sz w:val="32"/>
      <w:szCs w:val="32"/>
      <w:lang w:val="en-GB"/>
    </w:rPr>
  </w:style>
  <w:style w:type="paragraph" w:styleId="TOCHeading">
    <w:name w:val="TOC Heading"/>
    <w:basedOn w:val="Heading1"/>
    <w:next w:val="Normal"/>
    <w:uiPriority w:val="39"/>
    <w:unhideWhenUsed/>
    <w:qFormat/>
    <w:rsid w:val="001D28E2"/>
    <w:pPr>
      <w:spacing w:line="276" w:lineRule="auto"/>
      <w:outlineLvl w:val="9"/>
    </w:pPr>
    <w:rPr>
      <w:color w:val="365F91"/>
      <w:sz w:val="28"/>
      <w:szCs w:val="28"/>
      <w:lang w:val="en-US"/>
    </w:rPr>
  </w:style>
  <w:style w:type="paragraph" w:styleId="TOC1">
    <w:name w:val="toc 1"/>
    <w:basedOn w:val="Normal"/>
    <w:next w:val="Normal"/>
    <w:autoRedefine/>
    <w:uiPriority w:val="39"/>
    <w:semiHidden/>
    <w:unhideWhenUsed/>
    <w:rsid w:val="001D28E2"/>
    <w:pPr>
      <w:spacing w:before="120"/>
    </w:pPr>
    <w:rPr>
      <w:b/>
      <w:caps/>
      <w:sz w:val="22"/>
      <w:szCs w:val="22"/>
    </w:rPr>
  </w:style>
  <w:style w:type="paragraph" w:styleId="TOC2">
    <w:name w:val="toc 2"/>
    <w:basedOn w:val="Normal"/>
    <w:next w:val="Normal"/>
    <w:autoRedefine/>
    <w:uiPriority w:val="39"/>
    <w:semiHidden/>
    <w:unhideWhenUsed/>
    <w:rsid w:val="001D28E2"/>
    <w:pPr>
      <w:ind w:left="240"/>
    </w:pPr>
    <w:rPr>
      <w:smallCaps/>
      <w:sz w:val="22"/>
      <w:szCs w:val="22"/>
    </w:rPr>
  </w:style>
  <w:style w:type="paragraph" w:styleId="TOC3">
    <w:name w:val="toc 3"/>
    <w:basedOn w:val="Normal"/>
    <w:next w:val="Normal"/>
    <w:autoRedefine/>
    <w:uiPriority w:val="39"/>
    <w:semiHidden/>
    <w:unhideWhenUsed/>
    <w:rsid w:val="001D28E2"/>
    <w:pPr>
      <w:ind w:left="480"/>
    </w:pPr>
    <w:rPr>
      <w:i/>
      <w:sz w:val="22"/>
      <w:szCs w:val="22"/>
    </w:rPr>
  </w:style>
  <w:style w:type="paragraph" w:styleId="TOC4">
    <w:name w:val="toc 4"/>
    <w:basedOn w:val="Normal"/>
    <w:next w:val="Normal"/>
    <w:autoRedefine/>
    <w:uiPriority w:val="39"/>
    <w:semiHidden/>
    <w:unhideWhenUsed/>
    <w:rsid w:val="001D28E2"/>
    <w:pPr>
      <w:ind w:left="720"/>
    </w:pPr>
    <w:rPr>
      <w:sz w:val="18"/>
      <w:szCs w:val="18"/>
    </w:rPr>
  </w:style>
  <w:style w:type="paragraph" w:styleId="TOC5">
    <w:name w:val="toc 5"/>
    <w:basedOn w:val="Normal"/>
    <w:next w:val="Normal"/>
    <w:autoRedefine/>
    <w:uiPriority w:val="39"/>
    <w:semiHidden/>
    <w:unhideWhenUsed/>
    <w:rsid w:val="001D28E2"/>
    <w:pPr>
      <w:ind w:left="960"/>
    </w:pPr>
    <w:rPr>
      <w:sz w:val="18"/>
      <w:szCs w:val="18"/>
    </w:rPr>
  </w:style>
  <w:style w:type="paragraph" w:styleId="TOC6">
    <w:name w:val="toc 6"/>
    <w:basedOn w:val="Normal"/>
    <w:next w:val="Normal"/>
    <w:autoRedefine/>
    <w:uiPriority w:val="39"/>
    <w:semiHidden/>
    <w:unhideWhenUsed/>
    <w:rsid w:val="001D28E2"/>
    <w:pPr>
      <w:ind w:left="1200"/>
    </w:pPr>
    <w:rPr>
      <w:sz w:val="18"/>
      <w:szCs w:val="18"/>
    </w:rPr>
  </w:style>
  <w:style w:type="paragraph" w:styleId="TOC7">
    <w:name w:val="toc 7"/>
    <w:basedOn w:val="Normal"/>
    <w:next w:val="Normal"/>
    <w:autoRedefine/>
    <w:uiPriority w:val="39"/>
    <w:semiHidden/>
    <w:unhideWhenUsed/>
    <w:rsid w:val="001D28E2"/>
    <w:pPr>
      <w:ind w:left="1440"/>
    </w:pPr>
    <w:rPr>
      <w:sz w:val="18"/>
      <w:szCs w:val="18"/>
    </w:rPr>
  </w:style>
  <w:style w:type="paragraph" w:styleId="TOC8">
    <w:name w:val="toc 8"/>
    <w:basedOn w:val="Normal"/>
    <w:next w:val="Normal"/>
    <w:autoRedefine/>
    <w:uiPriority w:val="39"/>
    <w:semiHidden/>
    <w:unhideWhenUsed/>
    <w:rsid w:val="001D28E2"/>
    <w:pPr>
      <w:ind w:left="1680"/>
    </w:pPr>
    <w:rPr>
      <w:sz w:val="18"/>
      <w:szCs w:val="18"/>
    </w:rPr>
  </w:style>
  <w:style w:type="paragraph" w:styleId="TOC9">
    <w:name w:val="toc 9"/>
    <w:basedOn w:val="Normal"/>
    <w:next w:val="Normal"/>
    <w:autoRedefine/>
    <w:uiPriority w:val="39"/>
    <w:semiHidden/>
    <w:unhideWhenUsed/>
    <w:rsid w:val="001D28E2"/>
    <w:pPr>
      <w:ind w:left="1920"/>
    </w:pPr>
    <w:rPr>
      <w:sz w:val="18"/>
      <w:szCs w:val="18"/>
    </w:rPr>
  </w:style>
  <w:style w:type="paragraph" w:styleId="Header">
    <w:name w:val="header"/>
    <w:basedOn w:val="Normal"/>
    <w:link w:val="HeaderChar"/>
    <w:uiPriority w:val="99"/>
    <w:unhideWhenUsed/>
    <w:rsid w:val="001D28E2"/>
    <w:pPr>
      <w:tabs>
        <w:tab w:val="center" w:pos="4320"/>
        <w:tab w:val="right" w:pos="8640"/>
      </w:tabs>
    </w:pPr>
  </w:style>
  <w:style w:type="character" w:customStyle="1" w:styleId="HeaderChar">
    <w:name w:val="Header Char"/>
    <w:link w:val="Header"/>
    <w:uiPriority w:val="99"/>
    <w:rsid w:val="001D28E2"/>
    <w:rPr>
      <w:lang w:val="en-GB"/>
    </w:rPr>
  </w:style>
  <w:style w:type="paragraph" w:styleId="Footer">
    <w:name w:val="footer"/>
    <w:basedOn w:val="Normal"/>
    <w:link w:val="FooterChar"/>
    <w:uiPriority w:val="99"/>
    <w:unhideWhenUsed/>
    <w:rsid w:val="001D28E2"/>
    <w:pPr>
      <w:tabs>
        <w:tab w:val="center" w:pos="4320"/>
        <w:tab w:val="right" w:pos="8640"/>
      </w:tabs>
    </w:pPr>
  </w:style>
  <w:style w:type="character" w:customStyle="1" w:styleId="FooterChar">
    <w:name w:val="Footer Char"/>
    <w:link w:val="Footer"/>
    <w:uiPriority w:val="99"/>
    <w:rsid w:val="001D28E2"/>
    <w:rPr>
      <w:lang w:val="en-GB"/>
    </w:rPr>
  </w:style>
  <w:style w:type="character" w:styleId="PageNumber">
    <w:name w:val="page number"/>
    <w:basedOn w:val="DefaultParagraphFont"/>
    <w:uiPriority w:val="99"/>
    <w:semiHidden/>
    <w:unhideWhenUsed/>
    <w:rsid w:val="004955F2"/>
  </w:style>
  <w:style w:type="table" w:styleId="TableGrid">
    <w:name w:val="Table Grid"/>
    <w:basedOn w:val="TableNormal"/>
    <w:uiPriority w:val="59"/>
    <w:rsid w:val="007A1FCE"/>
    <w:rPr>
      <w:rFonts w:eastAsia="MS Minch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8731C"/>
    <w:rPr>
      <w:color w:val="0000FF" w:themeColor="hyperlink"/>
      <w:u w:val="single"/>
    </w:rPr>
  </w:style>
  <w:style w:type="paragraph" w:styleId="HTMLPreformatted">
    <w:name w:val="HTML Preformatted"/>
    <w:basedOn w:val="Normal"/>
    <w:link w:val="HTMLPreformattedChar"/>
    <w:uiPriority w:val="99"/>
    <w:semiHidden/>
    <w:unhideWhenUsed/>
    <w:rsid w:val="00287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731C"/>
    <w:rPr>
      <w:rFonts w:ascii="Courier" w:hAnsi="Courier" w:cs="Courier"/>
      <w:lang w:val="en-GB"/>
    </w:rPr>
  </w:style>
  <w:style w:type="character" w:styleId="HTMLCode">
    <w:name w:val="HTML Code"/>
    <w:basedOn w:val="DefaultParagraphFont"/>
    <w:uiPriority w:val="99"/>
    <w:semiHidden/>
    <w:unhideWhenUsed/>
    <w:rsid w:val="0028731C"/>
    <w:rPr>
      <w:rFonts w:ascii="Courier" w:eastAsia="ＭＳ 明朝" w:hAnsi="Courier" w:cs="Courier"/>
      <w:sz w:val="20"/>
      <w:szCs w:val="20"/>
    </w:rPr>
  </w:style>
  <w:style w:type="character" w:customStyle="1" w:styleId="nb">
    <w:name w:val="nb"/>
    <w:basedOn w:val="DefaultParagraphFont"/>
    <w:rsid w:val="0028731C"/>
  </w:style>
  <w:style w:type="character" w:customStyle="1" w:styleId="p">
    <w:name w:val="p"/>
    <w:basedOn w:val="DefaultParagraphFont"/>
    <w:rsid w:val="0028731C"/>
  </w:style>
  <w:style w:type="character" w:customStyle="1" w:styleId="nx">
    <w:name w:val="nx"/>
    <w:basedOn w:val="DefaultParagraphFont"/>
    <w:rsid w:val="0028731C"/>
  </w:style>
  <w:style w:type="character" w:customStyle="1" w:styleId="s2">
    <w:name w:val="s2"/>
    <w:basedOn w:val="DefaultParagraphFont"/>
    <w:rsid w:val="0028731C"/>
  </w:style>
  <w:style w:type="character" w:customStyle="1" w:styleId="kc">
    <w:name w:val="kc"/>
    <w:basedOn w:val="DefaultParagraphFont"/>
    <w:rsid w:val="0028731C"/>
  </w:style>
  <w:style w:type="character" w:customStyle="1" w:styleId="kd">
    <w:name w:val="kd"/>
    <w:basedOn w:val="DefaultParagraphFont"/>
    <w:rsid w:val="0028731C"/>
  </w:style>
  <w:style w:type="character" w:customStyle="1" w:styleId="apple-converted-space">
    <w:name w:val="apple-converted-space"/>
    <w:basedOn w:val="DefaultParagraphFont"/>
    <w:rsid w:val="005A6CAB"/>
  </w:style>
  <w:style w:type="character" w:styleId="FollowedHyperlink">
    <w:name w:val="FollowedHyperlink"/>
    <w:basedOn w:val="DefaultParagraphFont"/>
    <w:uiPriority w:val="99"/>
    <w:semiHidden/>
    <w:unhideWhenUsed/>
    <w:rsid w:val="00CF0A38"/>
    <w:rPr>
      <w:color w:val="800080" w:themeColor="followedHyperlink"/>
      <w:u w:val="single"/>
    </w:rPr>
  </w:style>
  <w:style w:type="paragraph" w:styleId="ListParagraph">
    <w:name w:val="List Paragraph"/>
    <w:basedOn w:val="Normal"/>
    <w:uiPriority w:val="34"/>
    <w:qFormat/>
    <w:rsid w:val="00CF0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7555">
      <w:bodyDiv w:val="1"/>
      <w:marLeft w:val="0"/>
      <w:marRight w:val="0"/>
      <w:marTop w:val="0"/>
      <w:marBottom w:val="0"/>
      <w:divBdr>
        <w:top w:val="none" w:sz="0" w:space="0" w:color="auto"/>
        <w:left w:val="none" w:sz="0" w:space="0" w:color="auto"/>
        <w:bottom w:val="none" w:sz="0" w:space="0" w:color="auto"/>
        <w:right w:val="none" w:sz="0" w:space="0" w:color="auto"/>
      </w:divBdr>
    </w:div>
    <w:div w:id="72510423">
      <w:bodyDiv w:val="1"/>
      <w:marLeft w:val="0"/>
      <w:marRight w:val="0"/>
      <w:marTop w:val="0"/>
      <w:marBottom w:val="0"/>
      <w:divBdr>
        <w:top w:val="none" w:sz="0" w:space="0" w:color="auto"/>
        <w:left w:val="none" w:sz="0" w:space="0" w:color="auto"/>
        <w:bottom w:val="none" w:sz="0" w:space="0" w:color="auto"/>
        <w:right w:val="none" w:sz="0" w:space="0" w:color="auto"/>
      </w:divBdr>
    </w:div>
    <w:div w:id="513806477">
      <w:bodyDiv w:val="1"/>
      <w:marLeft w:val="0"/>
      <w:marRight w:val="0"/>
      <w:marTop w:val="0"/>
      <w:marBottom w:val="0"/>
      <w:divBdr>
        <w:top w:val="none" w:sz="0" w:space="0" w:color="auto"/>
        <w:left w:val="none" w:sz="0" w:space="0" w:color="auto"/>
        <w:bottom w:val="none" w:sz="0" w:space="0" w:color="auto"/>
        <w:right w:val="none" w:sz="0" w:space="0" w:color="auto"/>
      </w:divBdr>
    </w:div>
    <w:div w:id="735737848">
      <w:bodyDiv w:val="1"/>
      <w:marLeft w:val="0"/>
      <w:marRight w:val="0"/>
      <w:marTop w:val="0"/>
      <w:marBottom w:val="0"/>
      <w:divBdr>
        <w:top w:val="none" w:sz="0" w:space="0" w:color="auto"/>
        <w:left w:val="none" w:sz="0" w:space="0" w:color="auto"/>
        <w:bottom w:val="none" w:sz="0" w:space="0" w:color="auto"/>
        <w:right w:val="none" w:sz="0" w:space="0" w:color="auto"/>
      </w:divBdr>
    </w:div>
    <w:div w:id="904414597">
      <w:bodyDiv w:val="1"/>
      <w:marLeft w:val="0"/>
      <w:marRight w:val="0"/>
      <w:marTop w:val="0"/>
      <w:marBottom w:val="0"/>
      <w:divBdr>
        <w:top w:val="none" w:sz="0" w:space="0" w:color="auto"/>
        <w:left w:val="none" w:sz="0" w:space="0" w:color="auto"/>
        <w:bottom w:val="none" w:sz="0" w:space="0" w:color="auto"/>
        <w:right w:val="none" w:sz="0" w:space="0" w:color="auto"/>
      </w:divBdr>
    </w:div>
    <w:div w:id="1095638590">
      <w:bodyDiv w:val="1"/>
      <w:marLeft w:val="0"/>
      <w:marRight w:val="0"/>
      <w:marTop w:val="0"/>
      <w:marBottom w:val="0"/>
      <w:divBdr>
        <w:top w:val="none" w:sz="0" w:space="0" w:color="auto"/>
        <w:left w:val="none" w:sz="0" w:space="0" w:color="auto"/>
        <w:bottom w:val="none" w:sz="0" w:space="0" w:color="auto"/>
        <w:right w:val="none" w:sz="0" w:space="0" w:color="auto"/>
      </w:divBdr>
    </w:div>
    <w:div w:id="1163886078">
      <w:bodyDiv w:val="1"/>
      <w:marLeft w:val="0"/>
      <w:marRight w:val="0"/>
      <w:marTop w:val="0"/>
      <w:marBottom w:val="0"/>
      <w:divBdr>
        <w:top w:val="none" w:sz="0" w:space="0" w:color="auto"/>
        <w:left w:val="none" w:sz="0" w:space="0" w:color="auto"/>
        <w:bottom w:val="none" w:sz="0" w:space="0" w:color="auto"/>
        <w:right w:val="none" w:sz="0" w:space="0" w:color="auto"/>
      </w:divBdr>
    </w:div>
    <w:div w:id="1431194850">
      <w:bodyDiv w:val="1"/>
      <w:marLeft w:val="0"/>
      <w:marRight w:val="0"/>
      <w:marTop w:val="0"/>
      <w:marBottom w:val="0"/>
      <w:divBdr>
        <w:top w:val="none" w:sz="0" w:space="0" w:color="auto"/>
        <w:left w:val="none" w:sz="0" w:space="0" w:color="auto"/>
        <w:bottom w:val="none" w:sz="0" w:space="0" w:color="auto"/>
        <w:right w:val="none" w:sz="0" w:space="0" w:color="auto"/>
      </w:divBdr>
    </w:div>
    <w:div w:id="1542932988">
      <w:bodyDiv w:val="1"/>
      <w:marLeft w:val="0"/>
      <w:marRight w:val="0"/>
      <w:marTop w:val="0"/>
      <w:marBottom w:val="0"/>
      <w:divBdr>
        <w:top w:val="none" w:sz="0" w:space="0" w:color="auto"/>
        <w:left w:val="none" w:sz="0" w:space="0" w:color="auto"/>
        <w:bottom w:val="none" w:sz="0" w:space="0" w:color="auto"/>
        <w:right w:val="none" w:sz="0" w:space="0" w:color="auto"/>
      </w:divBdr>
      <w:divsChild>
        <w:div w:id="429129880">
          <w:marLeft w:val="0"/>
          <w:marRight w:val="0"/>
          <w:marTop w:val="0"/>
          <w:marBottom w:val="0"/>
          <w:divBdr>
            <w:top w:val="none" w:sz="0" w:space="0" w:color="auto"/>
            <w:left w:val="none" w:sz="0" w:space="0" w:color="auto"/>
            <w:bottom w:val="none" w:sz="0" w:space="0" w:color="auto"/>
            <w:right w:val="none" w:sz="0" w:space="0" w:color="auto"/>
          </w:divBdr>
          <w:divsChild>
            <w:div w:id="1208182832">
              <w:marLeft w:val="0"/>
              <w:marRight w:val="0"/>
              <w:marTop w:val="0"/>
              <w:marBottom w:val="0"/>
              <w:divBdr>
                <w:top w:val="none" w:sz="0" w:space="0" w:color="auto"/>
                <w:left w:val="none" w:sz="0" w:space="0" w:color="auto"/>
                <w:bottom w:val="none" w:sz="0" w:space="0" w:color="auto"/>
                <w:right w:val="none" w:sz="0" w:space="0" w:color="auto"/>
              </w:divBdr>
            </w:div>
            <w:div w:id="543757298">
              <w:marLeft w:val="0"/>
              <w:marRight w:val="0"/>
              <w:marTop w:val="0"/>
              <w:marBottom w:val="0"/>
              <w:divBdr>
                <w:top w:val="none" w:sz="0" w:space="0" w:color="auto"/>
                <w:left w:val="none" w:sz="0" w:space="0" w:color="auto"/>
                <w:bottom w:val="none" w:sz="0" w:space="0" w:color="auto"/>
                <w:right w:val="none" w:sz="0" w:space="0" w:color="auto"/>
              </w:divBdr>
            </w:div>
            <w:div w:id="10654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9732">
      <w:bodyDiv w:val="1"/>
      <w:marLeft w:val="0"/>
      <w:marRight w:val="0"/>
      <w:marTop w:val="0"/>
      <w:marBottom w:val="0"/>
      <w:divBdr>
        <w:top w:val="none" w:sz="0" w:space="0" w:color="auto"/>
        <w:left w:val="none" w:sz="0" w:space="0" w:color="auto"/>
        <w:bottom w:val="none" w:sz="0" w:space="0" w:color="auto"/>
        <w:right w:val="none" w:sz="0" w:space="0" w:color="auto"/>
      </w:divBdr>
      <w:divsChild>
        <w:div w:id="891814244">
          <w:marLeft w:val="0"/>
          <w:marRight w:val="0"/>
          <w:marTop w:val="0"/>
          <w:marBottom w:val="0"/>
          <w:divBdr>
            <w:top w:val="none" w:sz="0" w:space="0" w:color="auto"/>
            <w:left w:val="none" w:sz="0" w:space="0" w:color="auto"/>
            <w:bottom w:val="none" w:sz="0" w:space="0" w:color="auto"/>
            <w:right w:val="none" w:sz="0" w:space="0" w:color="auto"/>
          </w:divBdr>
        </w:div>
      </w:divsChild>
    </w:div>
    <w:div w:id="1654287028">
      <w:bodyDiv w:val="1"/>
      <w:marLeft w:val="0"/>
      <w:marRight w:val="0"/>
      <w:marTop w:val="0"/>
      <w:marBottom w:val="0"/>
      <w:divBdr>
        <w:top w:val="none" w:sz="0" w:space="0" w:color="auto"/>
        <w:left w:val="none" w:sz="0" w:space="0" w:color="auto"/>
        <w:bottom w:val="none" w:sz="0" w:space="0" w:color="auto"/>
        <w:right w:val="none" w:sz="0" w:space="0" w:color="auto"/>
      </w:divBdr>
    </w:div>
    <w:div w:id="1777168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cordova.apache.org/docs/en/latest/reference/cordova-plugin-geolocation/" TargetMode="External"/><Relationship Id="rId28" Type="http://schemas.openxmlformats.org/officeDocument/2006/relationships/hyperlink" Target="https://www.npmjs.com/package/cordova-plugin-nativegeocoder" TargetMode="External"/><Relationship Id="rId29" Type="http://schemas.openxmlformats.org/officeDocument/2006/relationships/hyperlink" Target="https://www.npmjs.com/package/cordova-plugin-googlemap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rrentynan:Library:Application%20Support:Microsoft:Office:User%20Templates:My%20Templates:TM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192ED-DFDE-204F-8933-E843BDCA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TMA Template.dot</Template>
  <TotalTime>258</TotalTime>
  <Pages>24</Pages>
  <Words>1121</Words>
  <Characters>6000</Characters>
  <Application>Microsoft Macintosh Word</Application>
  <DocSecurity>0</DocSecurity>
  <Lines>428</Lines>
  <Paragraphs>148</Paragraphs>
  <ScaleCrop>false</ScaleCrop>
  <HeadingPairs>
    <vt:vector size="2" baseType="variant">
      <vt:variant>
        <vt:lpstr>Title</vt:lpstr>
      </vt:variant>
      <vt:variant>
        <vt:i4>1</vt:i4>
      </vt:variant>
    </vt:vector>
  </HeadingPairs>
  <TitlesOfParts>
    <vt:vector size="1" baseType="lpstr">
      <vt:lpstr/>
    </vt:vector>
  </TitlesOfParts>
  <Company>nfa</Company>
  <LinksUpToDate>false</LinksUpToDate>
  <CharactersWithSpaces>6973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University Running Club prototype website</dc:title>
  <dc:subject/>
  <dc:creator>nfa nfa</dc:creator>
  <cp:keywords/>
  <dc:description/>
  <cp:lastModifiedBy>nfa nfa</cp:lastModifiedBy>
  <cp:revision>17</cp:revision>
  <dcterms:created xsi:type="dcterms:W3CDTF">2017-05-07T17:33:00Z</dcterms:created>
  <dcterms:modified xsi:type="dcterms:W3CDTF">2017-05-10T14:32:00Z</dcterms:modified>
</cp:coreProperties>
</file>